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442F8" w14:textId="77777777" w:rsidR="576062CF" w:rsidRPr="0022185A" w:rsidRDefault="576062CF" w:rsidP="00FD478C">
      <w:pPr>
        <w:rPr>
          <w:rFonts w:ascii="Calibri" w:hAnsi="Calibri" w:cs="Calibri"/>
        </w:rPr>
      </w:pPr>
    </w:p>
    <w:p w14:paraId="49DA154F" w14:textId="77777777" w:rsidR="576062CF" w:rsidRPr="0022185A" w:rsidRDefault="576062CF" w:rsidP="00FD478C">
      <w:pPr>
        <w:rPr>
          <w:rFonts w:ascii="Calibri" w:hAnsi="Calibri" w:cs="Calibri"/>
        </w:rPr>
      </w:pPr>
    </w:p>
    <w:p w14:paraId="4E706325" w14:textId="77777777" w:rsidR="576062CF" w:rsidRPr="005C4A43" w:rsidRDefault="576062CF" w:rsidP="00FD478C">
      <w:pPr>
        <w:rPr>
          <w:rFonts w:ascii="Calibri" w:hAnsi="Calibri" w:cs="Cordia New" w:hint="cs"/>
          <w:szCs w:val="28"/>
          <w:cs/>
          <w:lang w:bidi="th-TH"/>
        </w:rPr>
      </w:pPr>
    </w:p>
    <w:p w14:paraId="48986E6A" w14:textId="77777777" w:rsidR="576062CF" w:rsidRPr="0022185A" w:rsidRDefault="576062CF" w:rsidP="00FD478C">
      <w:pPr>
        <w:rPr>
          <w:rFonts w:ascii="Calibri" w:hAnsi="Calibri" w:cs="Calibri"/>
        </w:rPr>
      </w:pPr>
    </w:p>
    <w:p w14:paraId="14227B2E" w14:textId="77777777" w:rsidR="00F20C5D" w:rsidRPr="0022185A" w:rsidRDefault="00AE506B" w:rsidP="00FD478C">
      <w:pPr>
        <w:pStyle w:val="Subtitle"/>
        <w:rPr>
          <w:rFonts w:ascii="Calibri" w:hAnsi="Calibri" w:cs="Calibri"/>
          <w:b/>
          <w:bCs/>
        </w:rPr>
      </w:pPr>
      <w:r w:rsidRPr="0022185A">
        <w:rPr>
          <w:rFonts w:ascii="Calibri" w:hAnsi="Calibri" w:cs="Calibri"/>
          <w:b/>
          <w:bCs/>
        </w:rPr>
        <w:t xml:space="preserve">Heatwave Heat Map Life: An AI-Driven Heatwave Prediction </w:t>
      </w:r>
    </w:p>
    <w:p w14:paraId="56BB1A13" w14:textId="2530287E" w:rsidR="00FD478C" w:rsidRPr="0022185A" w:rsidRDefault="00AE506B" w:rsidP="00F20C5D">
      <w:pPr>
        <w:pStyle w:val="Subtitle"/>
        <w:rPr>
          <w:rFonts w:ascii="Calibri" w:hAnsi="Calibri" w:cs="Calibri"/>
          <w:b/>
          <w:bCs/>
        </w:rPr>
      </w:pPr>
      <w:r w:rsidRPr="0022185A">
        <w:rPr>
          <w:rFonts w:ascii="Calibri" w:hAnsi="Calibri" w:cs="Calibri"/>
          <w:b/>
          <w:bCs/>
        </w:rPr>
        <w:t>and Public Warning System for Thailand</w:t>
      </w:r>
      <w:r w:rsidR="00FD478C" w:rsidRPr="0022185A">
        <w:rPr>
          <w:rFonts w:ascii="Calibri" w:hAnsi="Calibri" w:cs="Calibri"/>
        </w:rPr>
        <w:t xml:space="preserve"> </w:t>
      </w:r>
    </w:p>
    <w:p w14:paraId="62E434C6" w14:textId="1633D4CC" w:rsidR="00FD478C" w:rsidRPr="0022185A" w:rsidRDefault="00F20C5D" w:rsidP="00FD478C">
      <w:pPr>
        <w:pStyle w:val="Subtitle"/>
        <w:rPr>
          <w:rFonts w:ascii="Calibri" w:hAnsi="Calibri" w:cs="Calibri"/>
        </w:rPr>
      </w:pPr>
      <w:proofErr w:type="spellStart"/>
      <w:r w:rsidRPr="0022185A">
        <w:rPr>
          <w:rFonts w:ascii="Calibri" w:hAnsi="Calibri" w:cs="Calibri"/>
        </w:rPr>
        <w:t>Chonradsadornumrung</w:t>
      </w:r>
      <w:proofErr w:type="spellEnd"/>
      <w:r w:rsidRPr="0022185A">
        <w:rPr>
          <w:rFonts w:ascii="Calibri" w:hAnsi="Calibri" w:cs="Calibri"/>
        </w:rPr>
        <w:t xml:space="preserve"> School</w:t>
      </w:r>
    </w:p>
    <w:p w14:paraId="67C98304" w14:textId="77777777" w:rsidR="00FD478C" w:rsidRPr="0022185A" w:rsidRDefault="00E848D1" w:rsidP="00FD478C">
      <w:pPr>
        <w:pStyle w:val="Subtitle"/>
        <w:rPr>
          <w:rFonts w:ascii="Calibri" w:hAnsi="Calibri" w:cs="Calibri"/>
        </w:rPr>
      </w:pPr>
      <w:sdt>
        <w:sdtPr>
          <w:rPr>
            <w:rFonts w:ascii="Calibri" w:hAnsi="Calibri" w:cs="Calibri"/>
          </w:rPr>
          <w:id w:val="-269631415"/>
          <w:placeholder>
            <w:docPart w:val="95B6E2F4F06D41779B1C64D46AFD59F1"/>
          </w:placeholder>
          <w:temporary/>
          <w:showingPlcHdr/>
          <w15:appearance w15:val="hidden"/>
        </w:sdtPr>
        <w:sdtEndPr/>
        <w:sdtContent>
          <w:r w:rsidR="00FD478C" w:rsidRPr="0022185A">
            <w:rPr>
              <w:rFonts w:ascii="Calibri" w:hAnsi="Calibri" w:cs="Calibri"/>
            </w:rPr>
            <w:t>Course Number:</w:t>
          </w:r>
        </w:sdtContent>
      </w:sdt>
      <w:r w:rsidR="00FD478C" w:rsidRPr="0022185A">
        <w:rPr>
          <w:rFonts w:ascii="Calibri" w:hAnsi="Calibri" w:cs="Calibri"/>
        </w:rPr>
        <w:t xml:space="preserve"> </w:t>
      </w:r>
      <w:sdt>
        <w:sdtPr>
          <w:rPr>
            <w:rFonts w:ascii="Calibri" w:hAnsi="Calibri" w:cs="Calibri"/>
          </w:rPr>
          <w:id w:val="-2020842745"/>
          <w:placeholder>
            <w:docPart w:val="DED9614ACD7B487581DE0AB7B14C1EF7"/>
          </w:placeholder>
          <w:temporary/>
          <w:showingPlcHdr/>
          <w15:appearance w15:val="hidden"/>
        </w:sdtPr>
        <w:sdtEndPr/>
        <w:sdtContent>
          <w:r w:rsidR="00FD478C" w:rsidRPr="0022185A">
            <w:rPr>
              <w:rFonts w:ascii="Calibri" w:hAnsi="Calibri" w:cs="Calibri"/>
            </w:rPr>
            <w:t>Course Name</w:t>
          </w:r>
        </w:sdtContent>
      </w:sdt>
      <w:r w:rsidR="00FD478C" w:rsidRPr="0022185A">
        <w:rPr>
          <w:rFonts w:ascii="Calibri" w:hAnsi="Calibri" w:cs="Calibri"/>
        </w:rPr>
        <w:t xml:space="preserve"> </w:t>
      </w:r>
    </w:p>
    <w:p w14:paraId="38B430A8" w14:textId="77777777" w:rsidR="576062CF" w:rsidRPr="0022185A" w:rsidRDefault="576062CF" w:rsidP="00DF3215">
      <w:pPr>
        <w:rPr>
          <w:rFonts w:ascii="Calibri" w:hAnsi="Calibri" w:cs="Calibri"/>
        </w:rPr>
      </w:pPr>
    </w:p>
    <w:p w14:paraId="73BB6EB3" w14:textId="77777777" w:rsidR="717E282B" w:rsidRPr="0022185A" w:rsidRDefault="717E282B" w:rsidP="00DF3215">
      <w:pPr>
        <w:rPr>
          <w:rFonts w:ascii="Calibri" w:hAnsi="Calibri" w:cs="Calibri"/>
        </w:rPr>
      </w:pPr>
    </w:p>
    <w:p w14:paraId="7892C8C7" w14:textId="77777777" w:rsidR="717E282B" w:rsidRPr="0022185A" w:rsidRDefault="717E282B" w:rsidP="00DF3215">
      <w:pPr>
        <w:rPr>
          <w:rFonts w:ascii="Calibri" w:hAnsi="Calibri" w:cs="Calibri"/>
        </w:rPr>
      </w:pPr>
    </w:p>
    <w:p w14:paraId="322D6EF5" w14:textId="77777777" w:rsidR="717E282B" w:rsidRPr="0022185A" w:rsidRDefault="717E282B" w:rsidP="00DF3215">
      <w:pPr>
        <w:rPr>
          <w:rFonts w:ascii="Calibri" w:hAnsi="Calibri" w:cs="Calibri"/>
        </w:rPr>
      </w:pPr>
    </w:p>
    <w:p w14:paraId="14067FCD" w14:textId="77777777" w:rsidR="717E282B" w:rsidRPr="0022185A" w:rsidRDefault="717E282B" w:rsidP="00DF3215">
      <w:pPr>
        <w:rPr>
          <w:rFonts w:ascii="Calibri" w:hAnsi="Calibri" w:cs="Calibri"/>
        </w:rPr>
      </w:pPr>
    </w:p>
    <w:p w14:paraId="5861AA4C" w14:textId="77777777" w:rsidR="709762D6" w:rsidRPr="0022185A" w:rsidRDefault="709762D6" w:rsidP="00DF3215">
      <w:pPr>
        <w:rPr>
          <w:rFonts w:ascii="Calibri" w:hAnsi="Calibri" w:cs="Calibri"/>
        </w:rPr>
      </w:pPr>
    </w:p>
    <w:p w14:paraId="35CF02BF" w14:textId="77777777" w:rsidR="709762D6" w:rsidRPr="0022185A" w:rsidRDefault="709762D6" w:rsidP="00DF3215">
      <w:pPr>
        <w:rPr>
          <w:rFonts w:ascii="Calibri" w:hAnsi="Calibri" w:cs="Calibri"/>
        </w:rPr>
      </w:pPr>
    </w:p>
    <w:p w14:paraId="61A92AC2" w14:textId="77777777" w:rsidR="717E282B" w:rsidRPr="0022185A" w:rsidRDefault="717E282B" w:rsidP="00DF3215">
      <w:pPr>
        <w:rPr>
          <w:rFonts w:ascii="Calibri" w:hAnsi="Calibri" w:cs="Calibri"/>
        </w:rPr>
      </w:pPr>
    </w:p>
    <w:p w14:paraId="31DA385B" w14:textId="77777777" w:rsidR="5643BF48" w:rsidRPr="0022185A" w:rsidRDefault="5643BF48" w:rsidP="00DF3215">
      <w:pPr>
        <w:rPr>
          <w:rFonts w:ascii="Calibri" w:hAnsi="Calibri" w:cs="Calibri"/>
        </w:rPr>
      </w:pPr>
    </w:p>
    <w:p w14:paraId="1BB0D9C5" w14:textId="77777777" w:rsidR="733B038C" w:rsidRPr="0022185A" w:rsidRDefault="733B038C" w:rsidP="00DF3215">
      <w:pPr>
        <w:rPr>
          <w:rFonts w:ascii="Calibri" w:hAnsi="Calibri" w:cs="Calibri"/>
        </w:rPr>
      </w:pPr>
    </w:p>
    <w:p w14:paraId="6A9F24D1" w14:textId="77777777" w:rsidR="717E282B" w:rsidRPr="0022185A" w:rsidRDefault="717E282B" w:rsidP="00DF3215">
      <w:pPr>
        <w:rPr>
          <w:rFonts w:ascii="Calibri" w:hAnsi="Calibri" w:cs="Calibri"/>
        </w:rPr>
      </w:pPr>
    </w:p>
    <w:p w14:paraId="7654665A" w14:textId="77777777" w:rsidR="576062CF" w:rsidRPr="0022185A" w:rsidRDefault="00E848D1" w:rsidP="00FD478C">
      <w:pPr>
        <w:pStyle w:val="SectionTitle"/>
        <w:rPr>
          <w:rFonts w:ascii="Calibri" w:hAnsi="Calibri" w:cs="Calibri"/>
        </w:rPr>
      </w:pPr>
      <w:sdt>
        <w:sdtPr>
          <w:rPr>
            <w:rFonts w:ascii="Calibri" w:hAnsi="Calibri" w:cs="Calibri"/>
          </w:rPr>
          <w:id w:val="961846934"/>
          <w:placeholder>
            <w:docPart w:val="645F5DDA30A54A7AB7051A369E9A9F73"/>
          </w:placeholder>
          <w:temporary/>
          <w:showingPlcHdr/>
          <w15:appearance w15:val="hidden"/>
        </w:sdtPr>
        <w:sdtEndPr/>
        <w:sdtContent>
          <w:r w:rsidR="00FD478C" w:rsidRPr="0022185A">
            <w:rPr>
              <w:rFonts w:ascii="Calibri" w:hAnsi="Calibri" w:cs="Calibri"/>
            </w:rPr>
            <w:t>Author Note</w:t>
          </w:r>
        </w:sdtContent>
      </w:sdt>
      <w:r w:rsidR="00FD478C" w:rsidRPr="0022185A">
        <w:rPr>
          <w:rFonts w:ascii="Calibri" w:hAnsi="Calibri" w:cs="Calibri"/>
        </w:rPr>
        <w:t xml:space="preserve"> </w:t>
      </w:r>
    </w:p>
    <w:p w14:paraId="1EE77146" w14:textId="77777777" w:rsidR="00FD478C" w:rsidRPr="0022185A" w:rsidRDefault="00E848D1" w:rsidP="007D4A2B">
      <w:pPr>
        <w:rPr>
          <w:rFonts w:ascii="Calibri" w:hAnsi="Calibri" w:cs="Calibri"/>
        </w:rPr>
      </w:pPr>
      <w:sdt>
        <w:sdtPr>
          <w:rPr>
            <w:rFonts w:ascii="Calibri" w:hAnsi="Calibri" w:cs="Calibri"/>
          </w:rPr>
          <w:id w:val="909196015"/>
          <w:placeholder>
            <w:docPart w:val="A4684140D1C04EBBABA8C908B5A8D316"/>
          </w:placeholder>
          <w:temporary/>
          <w:showingPlcHdr/>
          <w15:appearance w15:val="hidden"/>
        </w:sdtPr>
        <w:sdtEndPr/>
        <w:sdtContent>
          <w:r w:rsidR="00FD478C" w:rsidRPr="0022185A">
            <w:rPr>
              <w:rFonts w:ascii="Calibri" w:hAnsi="Calibri" w:cs="Calibri"/>
            </w:rPr>
            <w:t>Include any grant/funding information and a complete correspondence address.</w:t>
          </w:r>
        </w:sdtContent>
      </w:sdt>
      <w:r w:rsidR="00FD478C" w:rsidRPr="0022185A">
        <w:rPr>
          <w:rFonts w:ascii="Calibri" w:hAnsi="Calibri" w:cs="Calibri"/>
        </w:rPr>
        <w:t xml:space="preserve"> </w:t>
      </w:r>
    </w:p>
    <w:p w14:paraId="2FF15788" w14:textId="77777777" w:rsidR="576062CF" w:rsidRPr="0022185A" w:rsidRDefault="576062CF" w:rsidP="576062CF">
      <w:pPr>
        <w:rPr>
          <w:rFonts w:ascii="Calibri" w:hAnsi="Calibri" w:cs="Calibri"/>
        </w:rPr>
      </w:pPr>
      <w:r w:rsidRPr="0022185A">
        <w:rPr>
          <w:rFonts w:ascii="Calibri" w:hAnsi="Calibri" w:cs="Calibri"/>
        </w:rPr>
        <w:br w:type="page"/>
      </w:r>
    </w:p>
    <w:p w14:paraId="5D706C33" w14:textId="0350F35C" w:rsidR="0018424A" w:rsidRPr="0018424A" w:rsidRDefault="00E848D1" w:rsidP="0018424A">
      <w:pPr>
        <w:pStyle w:val="SectionTitle"/>
        <w:rPr>
          <w:rFonts w:ascii="Calibri" w:hAnsi="Calibri" w:cs="Calibri"/>
        </w:rPr>
      </w:pPr>
      <w:sdt>
        <w:sdtPr>
          <w:rPr>
            <w:rFonts w:ascii="Calibri" w:hAnsi="Calibri" w:cs="Calibri"/>
          </w:rPr>
          <w:id w:val="-1254123792"/>
          <w:placeholder>
            <w:docPart w:val="6A28C414E81E48C89B84DBF965A47327"/>
          </w:placeholder>
          <w:temporary/>
          <w:showingPlcHdr/>
          <w15:appearance w15:val="hidden"/>
        </w:sdtPr>
        <w:sdtEndPr/>
        <w:sdtContent>
          <w:r w:rsidR="00904DBE" w:rsidRPr="0022185A">
            <w:rPr>
              <w:rFonts w:ascii="Calibri" w:hAnsi="Calibri" w:cs="Calibri"/>
            </w:rPr>
            <w:t>Abstract</w:t>
          </w:r>
        </w:sdtContent>
      </w:sdt>
      <w:r w:rsidR="00904DBE" w:rsidRPr="0022185A">
        <w:rPr>
          <w:rFonts w:ascii="Calibri" w:hAnsi="Calibri" w:cs="Calibri"/>
        </w:rPr>
        <w:t xml:space="preserve"> </w:t>
      </w:r>
    </w:p>
    <w:p w14:paraId="3CF3C994" w14:textId="77777777" w:rsidR="0018424A" w:rsidRPr="0018424A" w:rsidRDefault="0018424A" w:rsidP="0018424A">
      <w:pPr>
        <w:pStyle w:val="SectionTitle"/>
        <w:jc w:val="left"/>
        <w:rPr>
          <w:rFonts w:ascii="Calibri" w:hAnsi="Calibri" w:cs="Calibri"/>
        </w:rPr>
      </w:pPr>
      <w:r w:rsidRPr="0018424A">
        <w:rPr>
          <w:rFonts w:ascii="Calibri" w:hAnsi="Calibri" w:cs="Calibri"/>
        </w:rPr>
        <w:t>Heatwaves are becoming increasingly frequent and severe as a consequence of global climate change, posing significant risks to human health, infrastructure, and ecosystems. Early detection and effective communication of heatwave risk are essential for improving public preparedness and reducing potential impacts. This project presents Heatwave Heat Map Life, an AI-driven heatwave prediction and public alert system designed to provide accessible and understandable heatwave risk information for the general public in Thailand.</w:t>
      </w:r>
    </w:p>
    <w:p w14:paraId="6F88FF91" w14:textId="77777777" w:rsidR="0018424A" w:rsidRPr="0018424A" w:rsidRDefault="0018424A" w:rsidP="0018424A">
      <w:pPr>
        <w:pStyle w:val="SectionTitle"/>
        <w:jc w:val="left"/>
        <w:rPr>
          <w:rFonts w:ascii="Calibri" w:hAnsi="Calibri" w:cs="Calibri"/>
        </w:rPr>
      </w:pPr>
      <w:r w:rsidRPr="0018424A">
        <w:rPr>
          <w:rFonts w:ascii="Calibri" w:hAnsi="Calibri" w:cs="Calibri"/>
        </w:rPr>
        <w:t>The system integrates a machine learning model with a user-friendly application interface. To address the challenge that heatwaves are considered rare climatic events, the study employs the Balanced Random Forest algorithm to improve predictive performance under imbalanced datasets. Historical climate data from 2000 to 2025 were used for model training, including atmospheric variables from the ERA5 reanalysis dataset and vegetation indicators derived from Normalized Difference Vegetation Index (NDVI) data.</w:t>
      </w:r>
    </w:p>
    <w:p w14:paraId="75C13E7B" w14:textId="77777777" w:rsidR="0018424A" w:rsidRPr="0018424A" w:rsidRDefault="0018424A" w:rsidP="0018424A">
      <w:pPr>
        <w:pStyle w:val="SectionTitle"/>
        <w:jc w:val="left"/>
        <w:rPr>
          <w:rFonts w:ascii="Calibri" w:hAnsi="Calibri" w:cs="Calibri"/>
        </w:rPr>
      </w:pPr>
      <w:r w:rsidRPr="0018424A">
        <w:rPr>
          <w:rFonts w:ascii="Calibri" w:hAnsi="Calibri" w:cs="Calibri"/>
        </w:rPr>
        <w:t>The AI model predicts the probability of heatwave occurrence for specific geographic areas and converts the results into intuitive visual representations within the application. The platform provides a heat risk heatmap, percentage-based risk indicators, and a survival checklist designed to help users understand preventive actions during extreme heat conditions. Additionally, the system integrates a cooling location navigation feature, guiding users to nearby publicly accessible air-conditioned spaces such as hospitals, shopping malls, and convenience stores.</w:t>
      </w:r>
    </w:p>
    <w:p w14:paraId="1186E89A" w14:textId="77777777" w:rsidR="0018424A" w:rsidRPr="0018424A" w:rsidRDefault="0018424A" w:rsidP="0018424A">
      <w:pPr>
        <w:pStyle w:val="SectionTitle"/>
        <w:jc w:val="left"/>
        <w:rPr>
          <w:rFonts w:ascii="Calibri" w:hAnsi="Calibri" w:cs="Calibri"/>
        </w:rPr>
      </w:pPr>
      <w:r w:rsidRPr="0018424A">
        <w:rPr>
          <w:rFonts w:ascii="Calibri" w:hAnsi="Calibri" w:cs="Calibri"/>
        </w:rPr>
        <w:t>By combining AI-based prediction with accessible visualization and public guidance features, this project aims to enhance climate risk awareness and improve community preparedness for extreme heat events in tropical regions such as Thailand.</w:t>
      </w:r>
    </w:p>
    <w:p w14:paraId="0C6BD67B" w14:textId="77777777" w:rsidR="576062CF" w:rsidRPr="0022185A" w:rsidRDefault="00E848D1" w:rsidP="00500997">
      <w:pPr>
        <w:rPr>
          <w:rFonts w:ascii="Calibri" w:hAnsi="Calibri" w:cs="Calibri"/>
        </w:rPr>
      </w:pPr>
      <w:sdt>
        <w:sdtPr>
          <w:rPr>
            <w:rStyle w:val="Emphasis"/>
            <w:rFonts w:ascii="Calibri" w:hAnsi="Calibri" w:cs="Calibri"/>
          </w:rPr>
          <w:id w:val="1557668240"/>
          <w:placeholder>
            <w:docPart w:val="71E5A8B7A2D9489595064DF096F9BF13"/>
          </w:placeholder>
          <w:temporary/>
          <w:showingPlcHdr/>
          <w15:appearance w15:val="hidden"/>
        </w:sdtPr>
        <w:sdtEndPr>
          <w:rPr>
            <w:rStyle w:val="Emphasis"/>
          </w:rPr>
        </w:sdtEndPr>
        <w:sdtContent>
          <w:r w:rsidR="00500997" w:rsidRPr="0022185A">
            <w:rPr>
              <w:rStyle w:val="Emphasis"/>
              <w:rFonts w:ascii="Calibri" w:hAnsi="Calibri" w:cs="Calibri"/>
            </w:rPr>
            <w:t>Keywords</w:t>
          </w:r>
          <w:r w:rsidR="00500997" w:rsidRPr="0022185A">
            <w:rPr>
              <w:rFonts w:ascii="Calibri" w:hAnsi="Calibri" w:cs="Calibri"/>
            </w:rPr>
            <w:t>:</w:t>
          </w:r>
        </w:sdtContent>
      </w:sdt>
      <w:r w:rsidR="00500997" w:rsidRPr="0022185A">
        <w:rPr>
          <w:rStyle w:val="Emphasis"/>
          <w:rFonts w:ascii="Calibri" w:hAnsi="Calibri" w:cs="Calibri"/>
        </w:rPr>
        <w:t xml:space="preserve"> </w:t>
      </w:r>
      <w:sdt>
        <w:sdtPr>
          <w:rPr>
            <w:rFonts w:ascii="Calibri" w:hAnsi="Calibri" w:cs="Calibri"/>
          </w:rPr>
          <w:id w:val="1737357012"/>
          <w:placeholder>
            <w:docPart w:val="8F4A3974A9DE423C89B357CD548AA943"/>
          </w:placeholder>
          <w:temporary/>
          <w:showingPlcHdr/>
          <w15:appearance w15:val="hidden"/>
        </w:sdtPr>
        <w:sdtEndPr>
          <w:rPr>
            <w:rStyle w:val="Emphasis"/>
            <w:i/>
            <w:iCs/>
          </w:rPr>
        </w:sdtEndPr>
        <w:sdtContent>
          <w:r w:rsidR="00500997" w:rsidRPr="0022185A">
            <w:rPr>
              <w:rFonts w:ascii="Calibri" w:hAnsi="Calibri" w:cs="Calibri"/>
            </w:rPr>
            <w:t>Add keywords here.</w:t>
          </w:r>
        </w:sdtContent>
      </w:sdt>
    </w:p>
    <w:p w14:paraId="200FE94E" w14:textId="77777777" w:rsidR="576062CF" w:rsidRPr="0022185A" w:rsidRDefault="576062CF">
      <w:pPr>
        <w:rPr>
          <w:rFonts w:ascii="Calibri" w:hAnsi="Calibri" w:cs="Calibri"/>
        </w:rPr>
      </w:pPr>
      <w:r w:rsidRPr="0022185A">
        <w:rPr>
          <w:rFonts w:ascii="Calibri" w:hAnsi="Calibri" w:cs="Calibri"/>
        </w:rPr>
        <w:br w:type="page"/>
      </w:r>
    </w:p>
    <w:p w14:paraId="152BC65C" w14:textId="77777777" w:rsidR="00E40211" w:rsidRPr="00E40211" w:rsidRDefault="00E40211" w:rsidP="00E40211">
      <w:pPr>
        <w:rPr>
          <w:rFonts w:ascii="Calibri" w:hAnsi="Calibri" w:cs="Calibri"/>
        </w:rPr>
      </w:pPr>
      <w:r w:rsidRPr="00E40211">
        <w:rPr>
          <w:rFonts w:ascii="Calibri" w:hAnsi="Calibri" w:cs="Calibri"/>
          <w:b/>
          <w:bCs/>
        </w:rPr>
        <w:lastRenderedPageBreak/>
        <w:t>Introduction</w:t>
      </w:r>
    </w:p>
    <w:p w14:paraId="4B657F94" w14:textId="77777777" w:rsidR="00E40211" w:rsidRPr="00E40211" w:rsidRDefault="00E40211" w:rsidP="00E40211">
      <w:pPr>
        <w:rPr>
          <w:rFonts w:ascii="Calibri" w:hAnsi="Calibri" w:cs="Calibri"/>
        </w:rPr>
      </w:pPr>
      <w:r w:rsidRPr="00E40211">
        <w:rPr>
          <w:rFonts w:ascii="Calibri" w:hAnsi="Calibri" w:cs="Calibri"/>
        </w:rPr>
        <w:t xml:space="preserve">In recent decades, global climate change has intensified the frequency and severity of extreme weather events. Among these events, </w:t>
      </w:r>
      <w:r w:rsidRPr="00E40211">
        <w:rPr>
          <w:rFonts w:ascii="Calibri" w:hAnsi="Calibri" w:cs="Calibri"/>
          <w:b/>
          <w:bCs/>
        </w:rPr>
        <w:t>heatwaves</w:t>
      </w:r>
      <w:r w:rsidRPr="00E40211">
        <w:rPr>
          <w:rFonts w:ascii="Calibri" w:hAnsi="Calibri" w:cs="Calibri"/>
        </w:rPr>
        <w:t xml:space="preserve"> have become one of the most critical climate-related hazards affecting both developed and developing countries. Prolonged exposure to extreme heat can lead to severe health consequences, including heat exhaustion, heatstroke, and increased mortality rates, particularly among vulnerable populations such as the elderly, children, and outdoor workers.</w:t>
      </w:r>
    </w:p>
    <w:p w14:paraId="0FDC2789" w14:textId="77777777" w:rsidR="00E40211" w:rsidRPr="00E40211" w:rsidRDefault="00E40211" w:rsidP="00E40211">
      <w:pPr>
        <w:rPr>
          <w:rFonts w:ascii="Calibri" w:hAnsi="Calibri" w:cs="Calibri"/>
        </w:rPr>
      </w:pPr>
      <w:r w:rsidRPr="00E40211">
        <w:rPr>
          <w:rFonts w:ascii="Calibri" w:hAnsi="Calibri" w:cs="Calibri"/>
        </w:rPr>
        <w:t>Tropical regions, including Thailand, are especially vulnerable to rising temperatures due to their already warm and humid climate conditions. In such environments, even moderate increases in temperature can significantly elevate heat stress levels. As a result, the ability to predict and communicate potential heatwave risks becomes an important component of climate adaptation and disaster preparedness.</w:t>
      </w:r>
    </w:p>
    <w:p w14:paraId="0BE57349" w14:textId="77777777" w:rsidR="00E40211" w:rsidRPr="00E40211" w:rsidRDefault="00E40211" w:rsidP="00E40211">
      <w:pPr>
        <w:rPr>
          <w:rFonts w:ascii="Calibri" w:hAnsi="Calibri" w:cs="Calibri"/>
        </w:rPr>
      </w:pPr>
      <w:r w:rsidRPr="00E40211">
        <w:rPr>
          <w:rFonts w:ascii="Calibri" w:hAnsi="Calibri" w:cs="Calibri"/>
        </w:rPr>
        <w:t xml:space="preserve">Traditional weather monitoring systems typically provide temperature forecasts but may not effectively communicate the </w:t>
      </w:r>
      <w:r w:rsidRPr="00E40211">
        <w:rPr>
          <w:rFonts w:ascii="Calibri" w:hAnsi="Calibri" w:cs="Calibri"/>
          <w:b/>
          <w:bCs/>
        </w:rPr>
        <w:t>probability of heatwave events or the level of associated risk</w:t>
      </w:r>
      <w:r w:rsidRPr="00E40211">
        <w:rPr>
          <w:rFonts w:ascii="Calibri" w:hAnsi="Calibri" w:cs="Calibri"/>
        </w:rPr>
        <w:t xml:space="preserve"> to the general public. Furthermore, many existing prediction approaches focus primarily on meteorological variables while overlooking environmental indicators such as vegetation conditions, which can influence local temperature patterns and heat accumulation.</w:t>
      </w:r>
    </w:p>
    <w:p w14:paraId="7C847A0D" w14:textId="77777777" w:rsidR="00E40211" w:rsidRPr="00E40211" w:rsidRDefault="00E40211" w:rsidP="00E40211">
      <w:pPr>
        <w:rPr>
          <w:rFonts w:ascii="Calibri" w:hAnsi="Calibri" w:cs="Calibri"/>
        </w:rPr>
      </w:pPr>
      <w:r w:rsidRPr="00E40211">
        <w:rPr>
          <w:rFonts w:ascii="Calibri" w:hAnsi="Calibri" w:cs="Calibri"/>
        </w:rPr>
        <w:t xml:space="preserve">To address these limitations, this study proposes </w:t>
      </w:r>
      <w:r w:rsidRPr="00E40211">
        <w:rPr>
          <w:rFonts w:ascii="Calibri" w:hAnsi="Calibri" w:cs="Calibri"/>
          <w:b/>
          <w:bCs/>
        </w:rPr>
        <w:t>Heatwave Heat Map Life</w:t>
      </w:r>
      <w:r w:rsidRPr="00E40211">
        <w:rPr>
          <w:rFonts w:ascii="Calibri" w:hAnsi="Calibri" w:cs="Calibri"/>
        </w:rPr>
        <w:t xml:space="preserve">, an integrated system that combines </w:t>
      </w:r>
      <w:r w:rsidRPr="00E40211">
        <w:rPr>
          <w:rFonts w:ascii="Calibri" w:hAnsi="Calibri" w:cs="Calibri"/>
          <w:b/>
          <w:bCs/>
        </w:rPr>
        <w:t>artificial intelligence-based heatwave prediction with a public-oriented mobile application</w:t>
      </w:r>
      <w:r w:rsidRPr="00E40211">
        <w:rPr>
          <w:rFonts w:ascii="Calibri" w:hAnsi="Calibri" w:cs="Calibri"/>
        </w:rPr>
        <w:t xml:space="preserve">. The system utilizes historical climate data spanning </w:t>
      </w:r>
      <w:r w:rsidRPr="00E40211">
        <w:rPr>
          <w:rFonts w:ascii="Calibri" w:hAnsi="Calibri" w:cs="Calibri"/>
          <w:b/>
          <w:bCs/>
        </w:rPr>
        <w:t>2000–2025</w:t>
      </w:r>
      <w:r w:rsidRPr="00E40211">
        <w:rPr>
          <w:rFonts w:ascii="Calibri" w:hAnsi="Calibri" w:cs="Calibri"/>
        </w:rPr>
        <w:t xml:space="preserve">, incorporating atmospheric variables from the ERA5 reanalysis dataset alongside vegetation indicators derived from </w:t>
      </w:r>
      <w:r w:rsidRPr="00E40211">
        <w:rPr>
          <w:rFonts w:ascii="Calibri" w:hAnsi="Calibri" w:cs="Calibri"/>
          <w:b/>
          <w:bCs/>
        </w:rPr>
        <w:t>Normalized Difference Vegetation Index (NDVI)</w:t>
      </w:r>
      <w:r w:rsidRPr="00E40211">
        <w:rPr>
          <w:rFonts w:ascii="Calibri" w:hAnsi="Calibri" w:cs="Calibri"/>
        </w:rPr>
        <w:t xml:space="preserve"> data.</w:t>
      </w:r>
    </w:p>
    <w:p w14:paraId="014B5051" w14:textId="77777777" w:rsidR="00E40211" w:rsidRPr="00E40211" w:rsidRDefault="00E40211" w:rsidP="00E40211">
      <w:pPr>
        <w:rPr>
          <w:rFonts w:ascii="Calibri" w:hAnsi="Calibri" w:cs="Calibri"/>
        </w:rPr>
      </w:pPr>
      <w:r w:rsidRPr="00E40211">
        <w:rPr>
          <w:rFonts w:ascii="Calibri" w:hAnsi="Calibri" w:cs="Calibri"/>
        </w:rPr>
        <w:t xml:space="preserve">Because heatwaves are considered </w:t>
      </w:r>
      <w:r w:rsidRPr="00E40211">
        <w:rPr>
          <w:rFonts w:ascii="Calibri" w:hAnsi="Calibri" w:cs="Calibri"/>
          <w:b/>
          <w:bCs/>
        </w:rPr>
        <w:t>rare climatic events</w:t>
      </w:r>
      <w:r w:rsidRPr="00E40211">
        <w:rPr>
          <w:rFonts w:ascii="Calibri" w:hAnsi="Calibri" w:cs="Calibri"/>
        </w:rPr>
        <w:t xml:space="preserve">, the dataset used for training exhibits significant class imbalance. To overcome this challenge, the system employs the </w:t>
      </w:r>
      <w:r w:rsidRPr="00E40211">
        <w:rPr>
          <w:rFonts w:ascii="Calibri" w:hAnsi="Calibri" w:cs="Calibri"/>
          <w:b/>
          <w:bCs/>
        </w:rPr>
        <w:t>Balanced Random Forest algorithm</w:t>
      </w:r>
      <w:r w:rsidRPr="00E40211">
        <w:rPr>
          <w:rFonts w:ascii="Calibri" w:hAnsi="Calibri" w:cs="Calibri"/>
        </w:rPr>
        <w:t>, a machine learning method designed to improve predictive performance when dealing with imbalanced data distributions.</w:t>
      </w:r>
    </w:p>
    <w:p w14:paraId="4154F630" w14:textId="77777777" w:rsidR="00E40211" w:rsidRPr="00E40211" w:rsidRDefault="00E40211" w:rsidP="00E40211">
      <w:pPr>
        <w:rPr>
          <w:rFonts w:ascii="Calibri" w:hAnsi="Calibri" w:cs="Calibri"/>
        </w:rPr>
      </w:pPr>
      <w:r w:rsidRPr="00E40211">
        <w:rPr>
          <w:rFonts w:ascii="Calibri" w:hAnsi="Calibri" w:cs="Calibri"/>
        </w:rPr>
        <w:lastRenderedPageBreak/>
        <w:t xml:space="preserve">The prediction model estimates the probability of heatwave occurrence for specific geographic regions. These predictions are then translated into intuitive visual information within the application, including heat risk heatmaps and percentage-based risk indicators. In addition to prediction capabilities, the application provides practical support features such as a </w:t>
      </w:r>
      <w:r w:rsidRPr="00E40211">
        <w:rPr>
          <w:rFonts w:ascii="Calibri" w:hAnsi="Calibri" w:cs="Calibri"/>
          <w:b/>
          <w:bCs/>
        </w:rPr>
        <w:t>heat survival checklist</w:t>
      </w:r>
      <w:r w:rsidRPr="00E40211">
        <w:rPr>
          <w:rFonts w:ascii="Calibri" w:hAnsi="Calibri" w:cs="Calibri"/>
        </w:rPr>
        <w:t xml:space="preserve"> and </w:t>
      </w:r>
      <w:r w:rsidRPr="00E40211">
        <w:rPr>
          <w:rFonts w:ascii="Calibri" w:hAnsi="Calibri" w:cs="Calibri"/>
          <w:b/>
          <w:bCs/>
        </w:rPr>
        <w:t>navigation to nearby cooling locations</w:t>
      </w:r>
      <w:r w:rsidRPr="00E40211">
        <w:rPr>
          <w:rFonts w:ascii="Calibri" w:hAnsi="Calibri" w:cs="Calibri"/>
        </w:rPr>
        <w:t>, including public buildings with air-conditioning.</w:t>
      </w:r>
    </w:p>
    <w:p w14:paraId="73756335" w14:textId="77777777" w:rsidR="00E40211" w:rsidRPr="00E40211" w:rsidRDefault="00E40211" w:rsidP="00E40211">
      <w:pPr>
        <w:rPr>
          <w:rFonts w:ascii="Calibri" w:hAnsi="Calibri" w:cs="Calibri"/>
        </w:rPr>
      </w:pPr>
      <w:r w:rsidRPr="00E40211">
        <w:rPr>
          <w:rFonts w:ascii="Calibri" w:hAnsi="Calibri" w:cs="Calibri"/>
        </w:rPr>
        <w:t xml:space="preserve">By integrating climate data analysis, machine learning prediction, and user-centered visualization, this project aims to develop an accessible </w:t>
      </w:r>
      <w:r w:rsidRPr="00E40211">
        <w:rPr>
          <w:rFonts w:ascii="Calibri" w:hAnsi="Calibri" w:cs="Calibri"/>
          <w:b/>
          <w:bCs/>
        </w:rPr>
        <w:t>heatwave early warning and public awareness platform</w:t>
      </w:r>
      <w:r w:rsidRPr="00E40211">
        <w:rPr>
          <w:rFonts w:ascii="Calibri" w:hAnsi="Calibri" w:cs="Calibri"/>
        </w:rPr>
        <w:t xml:space="preserve"> for Thailand. The system seeks to enhance the public’s ability to recognize heatwave risks, respond effectively to extreme heat conditions, and ultimately reduce the potential impacts of climate-related heat hazards.</w:t>
      </w:r>
    </w:p>
    <w:p w14:paraId="2044C0FD" w14:textId="77777777" w:rsidR="576062CF" w:rsidRPr="0022185A" w:rsidRDefault="576062CF">
      <w:pPr>
        <w:rPr>
          <w:rFonts w:ascii="Calibri" w:hAnsi="Calibri" w:cs="Calibri"/>
        </w:rPr>
      </w:pPr>
      <w:r w:rsidRPr="0022185A">
        <w:rPr>
          <w:rFonts w:ascii="Calibri" w:hAnsi="Calibri" w:cs="Calibri"/>
        </w:rPr>
        <w:br w:type="page"/>
      </w:r>
    </w:p>
    <w:p w14:paraId="08AC75E4" w14:textId="77777777" w:rsidR="576062CF" w:rsidRPr="0022185A" w:rsidRDefault="00E848D1" w:rsidP="00FA4C9E">
      <w:pPr>
        <w:pStyle w:val="SectionTitle"/>
        <w:rPr>
          <w:rFonts w:ascii="Calibri" w:hAnsi="Calibri" w:cs="Calibri"/>
        </w:rPr>
      </w:pPr>
      <w:sdt>
        <w:sdtPr>
          <w:rPr>
            <w:rFonts w:ascii="Calibri" w:hAnsi="Calibri" w:cs="Calibri"/>
          </w:rPr>
          <w:id w:val="-1427563663"/>
          <w:placeholder>
            <w:docPart w:val="C399E17A793E44CA9D76AF301B268127"/>
          </w:placeholder>
          <w:temporary/>
          <w:showingPlcHdr/>
          <w15:appearance w15:val="hidden"/>
        </w:sdtPr>
        <w:sdtEndPr/>
        <w:sdtContent>
          <w:r w:rsidR="00727711" w:rsidRPr="0022185A">
            <w:rPr>
              <w:rFonts w:ascii="Calibri" w:hAnsi="Calibri" w:cs="Calibri"/>
            </w:rPr>
            <w:t>Footnotes</w:t>
          </w:r>
        </w:sdtContent>
      </w:sdt>
      <w:r w:rsidR="576062CF" w:rsidRPr="0022185A">
        <w:rPr>
          <w:rFonts w:ascii="Calibri" w:hAnsi="Calibri" w:cs="Calibri"/>
        </w:rPr>
        <w:t xml:space="preserve"> </w:t>
      </w:r>
    </w:p>
    <w:p w14:paraId="5B336659" w14:textId="77777777" w:rsidR="576062CF" w:rsidRPr="0022185A" w:rsidRDefault="00E848D1" w:rsidP="576062CF">
      <w:pPr>
        <w:rPr>
          <w:rFonts w:ascii="Calibri" w:hAnsi="Calibri" w:cs="Calibri"/>
        </w:rPr>
      </w:pPr>
      <w:sdt>
        <w:sdtPr>
          <w:rPr>
            <w:rFonts w:ascii="Calibri" w:hAnsi="Calibri" w:cs="Calibri"/>
            <w:vertAlign w:val="superscript"/>
          </w:rPr>
          <w:id w:val="1273135872"/>
          <w:placeholder>
            <w:docPart w:val="4C54B38887844088895379BCCF919384"/>
          </w:placeholder>
          <w:temporary/>
          <w:showingPlcHdr/>
          <w15:appearance w15:val="hidden"/>
        </w:sdtPr>
        <w:sdtEndPr/>
        <w:sdtContent>
          <w:r w:rsidR="00FA4C9E" w:rsidRPr="0022185A">
            <w:rPr>
              <w:rFonts w:ascii="Calibri" w:hAnsi="Calibri" w:cs="Calibri"/>
              <w:vertAlign w:val="superscript"/>
            </w:rPr>
            <w:t>1</w:t>
          </w:r>
          <w:r w:rsidR="00FA4C9E" w:rsidRPr="0022185A">
            <w:rPr>
              <w:rFonts w:ascii="Calibri" w:hAnsi="Calibri" w:cs="Calibri"/>
            </w:rPr>
            <w:t xml:space="preserve">For APA reports, add footnotes manually on their own page following references. </w:t>
          </w:r>
          <w:r w:rsidR="00FA4C9E" w:rsidRPr="0022185A">
            <w:rPr>
              <w:rFonts w:ascii="Calibri" w:hAnsi="Calibri" w:cs="Calibri"/>
              <w:u w:val="single"/>
            </w:rPr>
            <w:t>Do not use the</w:t>
          </w:r>
          <w:r w:rsidR="00FA4C9E" w:rsidRPr="0022185A">
            <w:rPr>
              <w:rFonts w:ascii="Calibri" w:hAnsi="Calibri" w:cs="Calibri"/>
              <w:b/>
              <w:bCs/>
              <w:u w:val="single"/>
            </w:rPr>
            <w:t xml:space="preserve"> Insert</w:t>
          </w:r>
          <w:r w:rsidR="00FA4C9E" w:rsidRPr="0022185A">
            <w:rPr>
              <w:rFonts w:ascii="Calibri" w:hAnsi="Calibri" w:cs="Calibri"/>
              <w:u w:val="single"/>
            </w:rPr>
            <w:t xml:space="preserve"> </w:t>
          </w:r>
          <w:r w:rsidR="00FA4C9E" w:rsidRPr="0022185A">
            <w:rPr>
              <w:rFonts w:ascii="Calibri" w:hAnsi="Calibri" w:cs="Calibri"/>
              <w:b/>
              <w:bCs/>
              <w:u w:val="single"/>
            </w:rPr>
            <w:t>Footnotes</w:t>
          </w:r>
          <w:r w:rsidR="00FA4C9E" w:rsidRPr="0022185A">
            <w:rPr>
              <w:rFonts w:ascii="Calibri" w:hAnsi="Calibri" w:cs="Calibri"/>
              <w:u w:val="single"/>
            </w:rPr>
            <w:t xml:space="preserve"> method on the </w:t>
          </w:r>
          <w:r w:rsidR="00FA4C9E" w:rsidRPr="0022185A">
            <w:rPr>
              <w:rFonts w:ascii="Calibri" w:hAnsi="Calibri" w:cs="Calibri"/>
              <w:b/>
              <w:bCs/>
              <w:u w:val="single"/>
            </w:rPr>
            <w:t>References</w:t>
          </w:r>
          <w:r w:rsidR="00FA4C9E" w:rsidRPr="0022185A">
            <w:rPr>
              <w:rFonts w:ascii="Calibri" w:hAnsi="Calibri" w:cs="Calibri"/>
              <w:u w:val="single"/>
            </w:rPr>
            <w:t xml:space="preserve"> tab as they will not be formatted correctly. </w:t>
          </w:r>
          <w:r w:rsidR="00FA4C9E" w:rsidRPr="0022185A">
            <w:rPr>
              <w:rFonts w:ascii="Calibri" w:hAnsi="Calibri" w:cs="Calibri"/>
            </w:rPr>
            <w:t xml:space="preserve">For APA formatting requirements, it’s easier to type your own footnote references and notes. To format a footnote reference, select the number and then, on the </w:t>
          </w:r>
          <w:r w:rsidR="00FA4C9E" w:rsidRPr="0022185A">
            <w:rPr>
              <w:rFonts w:ascii="Calibri" w:hAnsi="Calibri" w:cs="Calibri"/>
              <w:b/>
              <w:bCs/>
            </w:rPr>
            <w:t>Home</w:t>
          </w:r>
          <w:r w:rsidR="00FA4C9E" w:rsidRPr="0022185A">
            <w:rPr>
              <w:rFonts w:ascii="Calibri" w:hAnsi="Calibri" w:cs="Calibri"/>
            </w:rPr>
            <w:t xml:space="preserve"> tab, in the </w:t>
          </w:r>
          <w:r w:rsidR="00FA4C9E" w:rsidRPr="0022185A">
            <w:rPr>
              <w:rFonts w:ascii="Calibri" w:hAnsi="Calibri" w:cs="Calibri"/>
              <w:b/>
              <w:bCs/>
            </w:rPr>
            <w:t>Styles</w:t>
          </w:r>
          <w:r w:rsidR="00FA4C9E" w:rsidRPr="0022185A">
            <w:rPr>
              <w:rFonts w:ascii="Calibri" w:hAnsi="Calibri" w:cs="Calibri"/>
            </w:rPr>
            <w:t xml:space="preserve"> gallery, click </w:t>
          </w:r>
          <w:r w:rsidR="00FA4C9E" w:rsidRPr="0022185A">
            <w:rPr>
              <w:rFonts w:ascii="Calibri" w:hAnsi="Calibri" w:cs="Calibri"/>
              <w:b/>
              <w:bCs/>
            </w:rPr>
            <w:t>Footnote Reference</w:t>
          </w:r>
          <w:r w:rsidR="00FA4C9E" w:rsidRPr="0022185A">
            <w:rPr>
              <w:rFonts w:ascii="Calibri" w:hAnsi="Calibri" w:cs="Calibri"/>
            </w:rPr>
            <w:t xml:space="preserve">. The body of a footnote, such as this example, uses the </w:t>
          </w:r>
          <w:r w:rsidR="00FA4C9E" w:rsidRPr="0022185A">
            <w:rPr>
              <w:rFonts w:ascii="Calibri" w:hAnsi="Calibri" w:cs="Calibri"/>
              <w:b/>
              <w:bCs/>
            </w:rPr>
            <w:t>Normal</w:t>
          </w:r>
          <w:r w:rsidR="00FA4C9E" w:rsidRPr="0022185A">
            <w:rPr>
              <w:rFonts w:ascii="Calibri" w:hAnsi="Calibri" w:cs="Calibri"/>
            </w:rPr>
            <w:t xml:space="preserve"> text style. If you delete this sample footnote, don’t forget to delete its in-text reference at the end of the sample Heading 2 paragraph on the first page of body content in this template.</w:t>
          </w:r>
        </w:sdtContent>
      </w:sdt>
      <w:r w:rsidR="72E609EB" w:rsidRPr="0022185A">
        <w:rPr>
          <w:rFonts w:ascii="Calibri" w:hAnsi="Calibri" w:cs="Calibri"/>
        </w:rPr>
        <w:t xml:space="preserve"> </w:t>
      </w:r>
    </w:p>
    <w:p w14:paraId="5DEA38DA" w14:textId="77777777" w:rsidR="576062CF" w:rsidRPr="0022185A" w:rsidRDefault="576062CF">
      <w:pPr>
        <w:rPr>
          <w:rFonts w:ascii="Calibri" w:hAnsi="Calibri" w:cs="Calibri"/>
        </w:rPr>
      </w:pPr>
      <w:r w:rsidRPr="0022185A">
        <w:rPr>
          <w:rFonts w:ascii="Calibri" w:hAnsi="Calibri" w:cs="Calibri"/>
        </w:rPr>
        <w:br w:type="page"/>
      </w:r>
    </w:p>
    <w:p w14:paraId="7D93D8D6" w14:textId="77777777" w:rsidR="576062CF" w:rsidRPr="0022185A" w:rsidRDefault="00E848D1" w:rsidP="00FA4C9E">
      <w:pPr>
        <w:pStyle w:val="SectionTitle"/>
        <w:rPr>
          <w:rFonts w:ascii="Calibri" w:hAnsi="Calibri" w:cs="Calibri"/>
        </w:rPr>
      </w:pPr>
      <w:sdt>
        <w:sdtPr>
          <w:rPr>
            <w:rFonts w:ascii="Calibri" w:hAnsi="Calibri" w:cs="Calibri"/>
          </w:rPr>
          <w:id w:val="994682895"/>
          <w:placeholder>
            <w:docPart w:val="382828B4C10B4E29AE200F2FE966913F"/>
          </w:placeholder>
          <w:temporary/>
          <w:showingPlcHdr/>
          <w15:appearance w15:val="hidden"/>
        </w:sdtPr>
        <w:sdtEndPr/>
        <w:sdtContent>
          <w:r w:rsidR="00FA4C9E" w:rsidRPr="0022185A">
            <w:rPr>
              <w:rFonts w:ascii="Calibri" w:hAnsi="Calibri" w:cs="Calibri"/>
            </w:rPr>
            <w:t>Tables</w:t>
          </w:r>
        </w:sdtContent>
      </w:sdt>
      <w:r w:rsidR="576062CF" w:rsidRPr="0022185A">
        <w:rPr>
          <w:rFonts w:ascii="Calibri" w:hAnsi="Calibri" w:cs="Calibri"/>
        </w:rPr>
        <w:t xml:space="preserve"> </w:t>
      </w:r>
    </w:p>
    <w:p w14:paraId="2BF27B2F" w14:textId="77777777" w:rsidR="576062CF" w:rsidRPr="0022185A" w:rsidRDefault="00E848D1" w:rsidP="00530EF3">
      <w:pPr>
        <w:pStyle w:val="CaptionCallout"/>
        <w:rPr>
          <w:rFonts w:ascii="Calibri" w:hAnsi="Calibri" w:cs="Calibri"/>
        </w:rPr>
      </w:pPr>
      <w:sdt>
        <w:sdtPr>
          <w:rPr>
            <w:rFonts w:ascii="Calibri" w:hAnsi="Calibri" w:cs="Calibri"/>
          </w:rPr>
          <w:id w:val="-1132940838"/>
          <w:placeholder>
            <w:docPart w:val="9E20EE856C2C437494F6BE3EDCCD9DF9"/>
          </w:placeholder>
          <w:temporary/>
          <w:showingPlcHdr/>
          <w15:appearance w15:val="hidden"/>
        </w:sdtPr>
        <w:sdtEndPr/>
        <w:sdtContent>
          <w:r w:rsidR="00FA4C9E" w:rsidRPr="0022185A">
            <w:rPr>
              <w:rFonts w:ascii="Calibri" w:hAnsi="Calibri" w:cs="Calibri"/>
            </w:rPr>
            <w:t>Table 1</w:t>
          </w:r>
        </w:sdtContent>
      </w:sdt>
      <w:r w:rsidR="576062CF" w:rsidRPr="0022185A">
        <w:rPr>
          <w:rFonts w:ascii="Calibri" w:hAnsi="Calibri" w:cs="Calibri"/>
        </w:rPr>
        <w:t xml:space="preserve"> </w:t>
      </w:r>
    </w:p>
    <w:p w14:paraId="106C9437" w14:textId="77777777" w:rsidR="576062CF" w:rsidRPr="0022185A" w:rsidRDefault="00E848D1" w:rsidP="00530EF3">
      <w:pPr>
        <w:pStyle w:val="Caption"/>
        <w:rPr>
          <w:rFonts w:ascii="Calibri" w:hAnsi="Calibri" w:cs="Calibri"/>
          <w:szCs w:val="22"/>
        </w:rPr>
      </w:pPr>
      <w:sdt>
        <w:sdtPr>
          <w:rPr>
            <w:rFonts w:ascii="Calibri" w:hAnsi="Calibri" w:cs="Calibri"/>
            <w:szCs w:val="22"/>
          </w:rPr>
          <w:id w:val="1556357552"/>
          <w:placeholder>
            <w:docPart w:val="A7DFE037BB2C4E06BED9C0D8CDD366B9"/>
          </w:placeholder>
          <w:temporary/>
          <w:showingPlcHdr/>
          <w15:appearance w15:val="hidden"/>
        </w:sdtPr>
        <w:sdtEndPr/>
        <w:sdtContent>
          <w:r w:rsidR="00FA4C9E" w:rsidRPr="0022185A">
            <w:rPr>
              <w:rFonts w:ascii="Calibri" w:hAnsi="Calibri" w:cs="Calibri"/>
              <w:szCs w:val="22"/>
            </w:rPr>
            <w:t>Table Title</w:t>
          </w:r>
        </w:sdtContent>
      </w:sdt>
      <w:r w:rsidR="00FA4C9E" w:rsidRPr="0022185A">
        <w:rPr>
          <w:rFonts w:ascii="Calibri" w:hAnsi="Calibri" w:cs="Calibri"/>
          <w:szCs w:val="22"/>
        </w:rPr>
        <w:t xml:space="preserve"> </w:t>
      </w:r>
    </w:p>
    <w:tbl>
      <w:tblPr>
        <w:tblW w:w="0" w:type="auto"/>
        <w:tblLayout w:type="fixed"/>
        <w:tblLook w:val="0600" w:firstRow="0" w:lastRow="0" w:firstColumn="0" w:lastColumn="0" w:noHBand="1" w:noVBand="1"/>
        <w:tblDescription w:val="Table"/>
      </w:tblPr>
      <w:tblGrid>
        <w:gridCol w:w="1845"/>
        <w:gridCol w:w="1845"/>
        <w:gridCol w:w="1845"/>
        <w:gridCol w:w="1845"/>
        <w:gridCol w:w="1845"/>
      </w:tblGrid>
      <w:tr w:rsidR="576062CF" w:rsidRPr="0022185A" w14:paraId="3B837A96" w14:textId="77777777" w:rsidTr="00DF3215">
        <w:tc>
          <w:tcPr>
            <w:tcW w:w="1845" w:type="dxa"/>
            <w:tcBorders>
              <w:top w:val="single" w:sz="12" w:space="0" w:color="auto"/>
              <w:bottom w:val="single" w:sz="12" w:space="0" w:color="auto"/>
            </w:tcBorders>
          </w:tcPr>
          <w:p w14:paraId="307EC92A" w14:textId="77777777" w:rsidR="576062CF" w:rsidRPr="0022185A" w:rsidRDefault="00E848D1" w:rsidP="007D4A2B">
            <w:pPr>
              <w:pStyle w:val="NoIndent"/>
              <w:rPr>
                <w:rFonts w:ascii="Calibri" w:hAnsi="Calibri" w:cs="Calibri"/>
              </w:rPr>
            </w:pPr>
            <w:sdt>
              <w:sdtPr>
                <w:rPr>
                  <w:rFonts w:ascii="Calibri" w:hAnsi="Calibri" w:cs="Calibri"/>
                </w:rPr>
                <w:id w:val="-140042392"/>
                <w:placeholder>
                  <w:docPart w:val="31D33E6FB7074DFEA93A2D36CEA46D5B"/>
                </w:placeholder>
                <w:temporary/>
                <w:showingPlcHdr/>
                <w15:appearance w15:val="hidden"/>
              </w:sdtPr>
              <w:sdtEndPr/>
              <w:sdtContent>
                <w:r w:rsidR="00823731" w:rsidRPr="0022185A">
                  <w:rPr>
                    <w:rFonts w:ascii="Calibri" w:hAnsi="Calibri" w:cs="Calibri"/>
                  </w:rPr>
                  <w:t>Column Head</w:t>
                </w:r>
              </w:sdtContent>
            </w:sdt>
          </w:p>
        </w:tc>
        <w:tc>
          <w:tcPr>
            <w:tcW w:w="1845" w:type="dxa"/>
            <w:tcBorders>
              <w:top w:val="single" w:sz="12" w:space="0" w:color="auto"/>
              <w:bottom w:val="single" w:sz="12" w:space="0" w:color="auto"/>
            </w:tcBorders>
          </w:tcPr>
          <w:p w14:paraId="0AF8192B" w14:textId="77777777" w:rsidR="576062CF" w:rsidRPr="0022185A" w:rsidRDefault="00E848D1" w:rsidP="007D4A2B">
            <w:pPr>
              <w:pStyle w:val="NoIndent"/>
              <w:rPr>
                <w:rFonts w:ascii="Calibri" w:hAnsi="Calibri" w:cs="Calibri"/>
              </w:rPr>
            </w:pPr>
            <w:sdt>
              <w:sdtPr>
                <w:rPr>
                  <w:rFonts w:ascii="Calibri" w:hAnsi="Calibri" w:cs="Calibri"/>
                </w:rPr>
                <w:id w:val="1498536787"/>
                <w:placeholder>
                  <w:docPart w:val="58AECB9D22034A6080C92DFFDB59C57D"/>
                </w:placeholder>
                <w:temporary/>
                <w:showingPlcHdr/>
                <w15:appearance w15:val="hidden"/>
              </w:sdtPr>
              <w:sdtEndPr/>
              <w:sdtContent>
                <w:r w:rsidR="00823731" w:rsidRPr="0022185A">
                  <w:rPr>
                    <w:rFonts w:ascii="Calibri" w:hAnsi="Calibri" w:cs="Calibri"/>
                  </w:rPr>
                  <w:t>Column Head</w:t>
                </w:r>
              </w:sdtContent>
            </w:sdt>
          </w:p>
        </w:tc>
        <w:tc>
          <w:tcPr>
            <w:tcW w:w="1845" w:type="dxa"/>
            <w:tcBorders>
              <w:top w:val="single" w:sz="12" w:space="0" w:color="auto"/>
              <w:bottom w:val="single" w:sz="12" w:space="0" w:color="auto"/>
            </w:tcBorders>
          </w:tcPr>
          <w:p w14:paraId="6AEA2FFB" w14:textId="77777777" w:rsidR="576062CF" w:rsidRPr="0022185A" w:rsidRDefault="00E848D1" w:rsidP="007D4A2B">
            <w:pPr>
              <w:pStyle w:val="NoIndent"/>
              <w:rPr>
                <w:rFonts w:ascii="Calibri" w:hAnsi="Calibri" w:cs="Calibri"/>
              </w:rPr>
            </w:pPr>
            <w:sdt>
              <w:sdtPr>
                <w:rPr>
                  <w:rFonts w:ascii="Calibri" w:hAnsi="Calibri" w:cs="Calibri"/>
                </w:rPr>
                <w:id w:val="-1615745668"/>
                <w:placeholder>
                  <w:docPart w:val="4D123B5BD8A944ACAD00C15D79E2D7CD"/>
                </w:placeholder>
                <w:temporary/>
                <w:showingPlcHdr/>
                <w15:appearance w15:val="hidden"/>
              </w:sdtPr>
              <w:sdtEndPr/>
              <w:sdtContent>
                <w:r w:rsidR="00823731" w:rsidRPr="0022185A">
                  <w:rPr>
                    <w:rFonts w:ascii="Calibri" w:hAnsi="Calibri" w:cs="Calibri"/>
                  </w:rPr>
                  <w:t>Column Head</w:t>
                </w:r>
              </w:sdtContent>
            </w:sdt>
          </w:p>
        </w:tc>
        <w:tc>
          <w:tcPr>
            <w:tcW w:w="1845" w:type="dxa"/>
            <w:tcBorders>
              <w:top w:val="single" w:sz="12" w:space="0" w:color="auto"/>
              <w:bottom w:val="single" w:sz="12" w:space="0" w:color="auto"/>
            </w:tcBorders>
          </w:tcPr>
          <w:p w14:paraId="353F9437" w14:textId="77777777" w:rsidR="576062CF" w:rsidRPr="0022185A" w:rsidRDefault="00E848D1" w:rsidP="007D4A2B">
            <w:pPr>
              <w:pStyle w:val="NoIndent"/>
              <w:rPr>
                <w:rFonts w:ascii="Calibri" w:hAnsi="Calibri" w:cs="Calibri"/>
              </w:rPr>
            </w:pPr>
            <w:sdt>
              <w:sdtPr>
                <w:rPr>
                  <w:rFonts w:ascii="Calibri" w:hAnsi="Calibri" w:cs="Calibri"/>
                </w:rPr>
                <w:id w:val="-1938125083"/>
                <w:placeholder>
                  <w:docPart w:val="4339B1A9FE834A848479F65005C769A5"/>
                </w:placeholder>
                <w:temporary/>
                <w:showingPlcHdr/>
                <w15:appearance w15:val="hidden"/>
              </w:sdtPr>
              <w:sdtEndPr/>
              <w:sdtContent>
                <w:r w:rsidR="00823731" w:rsidRPr="0022185A">
                  <w:rPr>
                    <w:rFonts w:ascii="Calibri" w:hAnsi="Calibri" w:cs="Calibri"/>
                  </w:rPr>
                  <w:t>Column Head</w:t>
                </w:r>
              </w:sdtContent>
            </w:sdt>
          </w:p>
        </w:tc>
        <w:tc>
          <w:tcPr>
            <w:tcW w:w="1845" w:type="dxa"/>
            <w:tcBorders>
              <w:top w:val="single" w:sz="12" w:space="0" w:color="auto"/>
              <w:bottom w:val="single" w:sz="12" w:space="0" w:color="auto"/>
            </w:tcBorders>
          </w:tcPr>
          <w:p w14:paraId="6325C856" w14:textId="77777777" w:rsidR="576062CF" w:rsidRPr="0022185A" w:rsidRDefault="00E848D1" w:rsidP="007D4A2B">
            <w:pPr>
              <w:pStyle w:val="NoIndent"/>
              <w:rPr>
                <w:rFonts w:ascii="Calibri" w:hAnsi="Calibri" w:cs="Calibri"/>
              </w:rPr>
            </w:pPr>
            <w:sdt>
              <w:sdtPr>
                <w:rPr>
                  <w:rFonts w:ascii="Calibri" w:hAnsi="Calibri" w:cs="Calibri"/>
                </w:rPr>
                <w:id w:val="1058903036"/>
                <w:placeholder>
                  <w:docPart w:val="00D032611AEE401A83D9972B0B610A9F"/>
                </w:placeholder>
                <w:temporary/>
                <w:showingPlcHdr/>
                <w15:appearance w15:val="hidden"/>
              </w:sdtPr>
              <w:sdtEndPr/>
              <w:sdtContent>
                <w:r w:rsidR="00823731" w:rsidRPr="0022185A">
                  <w:rPr>
                    <w:rFonts w:ascii="Calibri" w:hAnsi="Calibri" w:cs="Calibri"/>
                  </w:rPr>
                  <w:t>Column Head</w:t>
                </w:r>
              </w:sdtContent>
            </w:sdt>
          </w:p>
        </w:tc>
      </w:tr>
      <w:tr w:rsidR="576062CF" w:rsidRPr="0022185A" w14:paraId="79F5639F" w14:textId="77777777" w:rsidTr="00DF3215">
        <w:tc>
          <w:tcPr>
            <w:tcW w:w="1845" w:type="dxa"/>
            <w:tcBorders>
              <w:top w:val="single" w:sz="12" w:space="0" w:color="auto"/>
            </w:tcBorders>
          </w:tcPr>
          <w:p w14:paraId="3E02A32F" w14:textId="77777777" w:rsidR="576062CF" w:rsidRPr="0022185A" w:rsidRDefault="00E848D1" w:rsidP="007D4A2B">
            <w:pPr>
              <w:pStyle w:val="NoIndent"/>
              <w:rPr>
                <w:rFonts w:ascii="Calibri" w:hAnsi="Calibri" w:cs="Calibri"/>
              </w:rPr>
            </w:pPr>
            <w:sdt>
              <w:sdtPr>
                <w:rPr>
                  <w:rFonts w:ascii="Calibri" w:hAnsi="Calibri" w:cs="Calibri"/>
                </w:rPr>
                <w:id w:val="-550385774"/>
                <w:placeholder>
                  <w:docPart w:val="2A4E26B05AA8444682B14369E9CC6322"/>
                </w:placeholder>
                <w:temporary/>
                <w:showingPlcHdr/>
                <w15:appearance w15:val="hidden"/>
              </w:sdtPr>
              <w:sdtEndPr/>
              <w:sdtContent>
                <w:r w:rsidR="00823731" w:rsidRPr="0022185A">
                  <w:rPr>
                    <w:rFonts w:ascii="Calibri" w:hAnsi="Calibri" w:cs="Calibri"/>
                  </w:rPr>
                  <w:t>Row Head</w:t>
                </w:r>
              </w:sdtContent>
            </w:sdt>
          </w:p>
        </w:tc>
        <w:tc>
          <w:tcPr>
            <w:tcW w:w="1845" w:type="dxa"/>
            <w:tcBorders>
              <w:top w:val="single" w:sz="12" w:space="0" w:color="auto"/>
            </w:tcBorders>
          </w:tcPr>
          <w:p w14:paraId="063B21FC" w14:textId="77777777" w:rsidR="576062CF" w:rsidRPr="0022185A" w:rsidRDefault="00E848D1" w:rsidP="007D4A2B">
            <w:pPr>
              <w:pStyle w:val="NoIndent"/>
              <w:rPr>
                <w:rFonts w:ascii="Calibri" w:hAnsi="Calibri" w:cs="Calibri"/>
              </w:rPr>
            </w:pPr>
            <w:sdt>
              <w:sdtPr>
                <w:rPr>
                  <w:rFonts w:ascii="Calibri" w:hAnsi="Calibri" w:cs="Calibri"/>
                </w:rPr>
                <w:id w:val="913054159"/>
                <w:placeholder>
                  <w:docPart w:val="83ABF21E48FF42879C6FF34489D0F033"/>
                </w:placeholder>
                <w:temporary/>
                <w:showingPlcHdr/>
                <w15:appearance w15:val="hidden"/>
              </w:sdtPr>
              <w:sdtEndPr/>
              <w:sdtContent>
                <w:r w:rsidR="00823731" w:rsidRPr="0022185A">
                  <w:rPr>
                    <w:rFonts w:ascii="Calibri" w:hAnsi="Calibri" w:cs="Calibri"/>
                  </w:rPr>
                  <w:t>123</w:t>
                </w:r>
              </w:sdtContent>
            </w:sdt>
          </w:p>
        </w:tc>
        <w:tc>
          <w:tcPr>
            <w:tcW w:w="1845" w:type="dxa"/>
            <w:tcBorders>
              <w:top w:val="single" w:sz="12" w:space="0" w:color="auto"/>
            </w:tcBorders>
          </w:tcPr>
          <w:p w14:paraId="25938735" w14:textId="77777777" w:rsidR="576062CF" w:rsidRPr="0022185A" w:rsidRDefault="00E848D1" w:rsidP="007D4A2B">
            <w:pPr>
              <w:pStyle w:val="NoIndent"/>
              <w:rPr>
                <w:rFonts w:ascii="Calibri" w:hAnsi="Calibri" w:cs="Calibri"/>
              </w:rPr>
            </w:pPr>
            <w:sdt>
              <w:sdtPr>
                <w:rPr>
                  <w:rFonts w:ascii="Calibri" w:hAnsi="Calibri" w:cs="Calibri"/>
                </w:rPr>
                <w:id w:val="1058124394"/>
                <w:placeholder>
                  <w:docPart w:val="4B52D24B14CD420FA0D6F93D17283DC1"/>
                </w:placeholder>
                <w:temporary/>
                <w:showingPlcHdr/>
                <w15:appearance w15:val="hidden"/>
              </w:sdtPr>
              <w:sdtEndPr/>
              <w:sdtContent>
                <w:r w:rsidR="00823731" w:rsidRPr="0022185A">
                  <w:rPr>
                    <w:rFonts w:ascii="Calibri" w:hAnsi="Calibri" w:cs="Calibri"/>
                  </w:rPr>
                  <w:t>123</w:t>
                </w:r>
              </w:sdtContent>
            </w:sdt>
          </w:p>
        </w:tc>
        <w:tc>
          <w:tcPr>
            <w:tcW w:w="1845" w:type="dxa"/>
            <w:tcBorders>
              <w:top w:val="single" w:sz="12" w:space="0" w:color="auto"/>
            </w:tcBorders>
          </w:tcPr>
          <w:p w14:paraId="27B6BABF" w14:textId="77777777" w:rsidR="576062CF" w:rsidRPr="0022185A" w:rsidRDefault="00E848D1" w:rsidP="007D4A2B">
            <w:pPr>
              <w:pStyle w:val="NoIndent"/>
              <w:rPr>
                <w:rFonts w:ascii="Calibri" w:hAnsi="Calibri" w:cs="Calibri"/>
              </w:rPr>
            </w:pPr>
            <w:sdt>
              <w:sdtPr>
                <w:rPr>
                  <w:rFonts w:ascii="Calibri" w:hAnsi="Calibri" w:cs="Calibri"/>
                </w:rPr>
                <w:id w:val="703761216"/>
                <w:placeholder>
                  <w:docPart w:val="523312FCD8E449C9A76CCAA7B4DF641C"/>
                </w:placeholder>
                <w:temporary/>
                <w:showingPlcHdr/>
                <w15:appearance w15:val="hidden"/>
              </w:sdtPr>
              <w:sdtEndPr/>
              <w:sdtContent>
                <w:r w:rsidR="00823731" w:rsidRPr="0022185A">
                  <w:rPr>
                    <w:rFonts w:ascii="Calibri" w:hAnsi="Calibri" w:cs="Calibri"/>
                  </w:rPr>
                  <w:t>123</w:t>
                </w:r>
              </w:sdtContent>
            </w:sdt>
          </w:p>
        </w:tc>
        <w:tc>
          <w:tcPr>
            <w:tcW w:w="1845" w:type="dxa"/>
            <w:tcBorders>
              <w:top w:val="single" w:sz="12" w:space="0" w:color="auto"/>
            </w:tcBorders>
          </w:tcPr>
          <w:p w14:paraId="2826F799" w14:textId="77777777" w:rsidR="576062CF" w:rsidRPr="0022185A" w:rsidRDefault="00E848D1" w:rsidP="007D4A2B">
            <w:pPr>
              <w:pStyle w:val="NoIndent"/>
              <w:rPr>
                <w:rFonts w:ascii="Calibri" w:hAnsi="Calibri" w:cs="Calibri"/>
              </w:rPr>
            </w:pPr>
            <w:sdt>
              <w:sdtPr>
                <w:rPr>
                  <w:rFonts w:ascii="Calibri" w:hAnsi="Calibri" w:cs="Calibri"/>
                </w:rPr>
                <w:id w:val="1310136087"/>
                <w:placeholder>
                  <w:docPart w:val="CE6D04B548444E039560A397D87F0E54"/>
                </w:placeholder>
                <w:temporary/>
                <w:showingPlcHdr/>
                <w15:appearance w15:val="hidden"/>
              </w:sdtPr>
              <w:sdtEndPr/>
              <w:sdtContent>
                <w:r w:rsidR="00823731" w:rsidRPr="0022185A">
                  <w:rPr>
                    <w:rFonts w:ascii="Calibri" w:hAnsi="Calibri" w:cs="Calibri"/>
                  </w:rPr>
                  <w:t>123</w:t>
                </w:r>
              </w:sdtContent>
            </w:sdt>
          </w:p>
        </w:tc>
      </w:tr>
      <w:tr w:rsidR="576062CF" w:rsidRPr="0022185A" w14:paraId="4D30DCAE" w14:textId="77777777" w:rsidTr="00DF3215">
        <w:tc>
          <w:tcPr>
            <w:tcW w:w="1845" w:type="dxa"/>
          </w:tcPr>
          <w:p w14:paraId="55FBD00F" w14:textId="77777777" w:rsidR="576062CF" w:rsidRPr="0022185A" w:rsidRDefault="00E848D1" w:rsidP="007D4A2B">
            <w:pPr>
              <w:pStyle w:val="NoIndent"/>
              <w:rPr>
                <w:rFonts w:ascii="Calibri" w:hAnsi="Calibri" w:cs="Calibri"/>
              </w:rPr>
            </w:pPr>
            <w:sdt>
              <w:sdtPr>
                <w:rPr>
                  <w:rFonts w:ascii="Calibri" w:hAnsi="Calibri" w:cs="Calibri"/>
                </w:rPr>
                <w:id w:val="225491631"/>
                <w:placeholder>
                  <w:docPart w:val="A4E0762F6B0C41B188F0A96C939E07EA"/>
                </w:placeholder>
                <w:temporary/>
                <w:showingPlcHdr/>
                <w15:appearance w15:val="hidden"/>
              </w:sdtPr>
              <w:sdtEndPr/>
              <w:sdtContent>
                <w:r w:rsidR="00823731" w:rsidRPr="0022185A">
                  <w:rPr>
                    <w:rFonts w:ascii="Calibri" w:hAnsi="Calibri" w:cs="Calibri"/>
                  </w:rPr>
                  <w:t>Row Head</w:t>
                </w:r>
              </w:sdtContent>
            </w:sdt>
          </w:p>
        </w:tc>
        <w:tc>
          <w:tcPr>
            <w:tcW w:w="1845" w:type="dxa"/>
          </w:tcPr>
          <w:p w14:paraId="3869AEAF" w14:textId="77777777" w:rsidR="576062CF" w:rsidRPr="0022185A" w:rsidRDefault="00E848D1" w:rsidP="007D4A2B">
            <w:pPr>
              <w:pStyle w:val="NoIndent"/>
              <w:rPr>
                <w:rFonts w:ascii="Calibri" w:hAnsi="Calibri" w:cs="Calibri"/>
              </w:rPr>
            </w:pPr>
            <w:sdt>
              <w:sdtPr>
                <w:rPr>
                  <w:rFonts w:ascii="Calibri" w:hAnsi="Calibri" w:cs="Calibri"/>
                </w:rPr>
                <w:id w:val="639302666"/>
                <w:placeholder>
                  <w:docPart w:val="94DF3CA3F1A9430591BC56AE2B08332C"/>
                </w:placeholder>
                <w:temporary/>
                <w:showingPlcHdr/>
                <w15:appearance w15:val="hidden"/>
              </w:sdtPr>
              <w:sdtEndPr/>
              <w:sdtContent>
                <w:r w:rsidR="00823731" w:rsidRPr="0022185A">
                  <w:rPr>
                    <w:rFonts w:ascii="Calibri" w:hAnsi="Calibri" w:cs="Calibri"/>
                  </w:rPr>
                  <w:t>456</w:t>
                </w:r>
              </w:sdtContent>
            </w:sdt>
          </w:p>
        </w:tc>
        <w:tc>
          <w:tcPr>
            <w:tcW w:w="1845" w:type="dxa"/>
          </w:tcPr>
          <w:p w14:paraId="495F443E" w14:textId="77777777" w:rsidR="576062CF" w:rsidRPr="0022185A" w:rsidRDefault="00E848D1" w:rsidP="007D4A2B">
            <w:pPr>
              <w:pStyle w:val="NoIndent"/>
              <w:rPr>
                <w:rFonts w:ascii="Calibri" w:hAnsi="Calibri" w:cs="Calibri"/>
              </w:rPr>
            </w:pPr>
            <w:sdt>
              <w:sdtPr>
                <w:rPr>
                  <w:rFonts w:ascii="Calibri" w:hAnsi="Calibri" w:cs="Calibri"/>
                </w:rPr>
                <w:id w:val="894621371"/>
                <w:placeholder>
                  <w:docPart w:val="EFF9B270C0BC45DB8BD9630E0CC41AC2"/>
                </w:placeholder>
                <w:temporary/>
                <w:showingPlcHdr/>
                <w15:appearance w15:val="hidden"/>
              </w:sdtPr>
              <w:sdtEndPr/>
              <w:sdtContent>
                <w:r w:rsidR="00823731" w:rsidRPr="0022185A">
                  <w:rPr>
                    <w:rFonts w:ascii="Calibri" w:hAnsi="Calibri" w:cs="Calibri"/>
                  </w:rPr>
                  <w:t>456</w:t>
                </w:r>
              </w:sdtContent>
            </w:sdt>
          </w:p>
        </w:tc>
        <w:tc>
          <w:tcPr>
            <w:tcW w:w="1845" w:type="dxa"/>
          </w:tcPr>
          <w:p w14:paraId="66C9E21A" w14:textId="77777777" w:rsidR="576062CF" w:rsidRPr="0022185A" w:rsidRDefault="00E848D1" w:rsidP="007D4A2B">
            <w:pPr>
              <w:pStyle w:val="NoIndent"/>
              <w:rPr>
                <w:rFonts w:ascii="Calibri" w:hAnsi="Calibri" w:cs="Calibri"/>
              </w:rPr>
            </w:pPr>
            <w:sdt>
              <w:sdtPr>
                <w:rPr>
                  <w:rFonts w:ascii="Calibri" w:hAnsi="Calibri" w:cs="Calibri"/>
                </w:rPr>
                <w:id w:val="126904150"/>
                <w:placeholder>
                  <w:docPart w:val="5D6B142C613A418485126F6DD99A9A7F"/>
                </w:placeholder>
                <w:temporary/>
                <w:showingPlcHdr/>
                <w15:appearance w15:val="hidden"/>
              </w:sdtPr>
              <w:sdtEndPr/>
              <w:sdtContent>
                <w:r w:rsidR="00823731" w:rsidRPr="0022185A">
                  <w:rPr>
                    <w:rFonts w:ascii="Calibri" w:hAnsi="Calibri" w:cs="Calibri"/>
                  </w:rPr>
                  <w:t>456</w:t>
                </w:r>
              </w:sdtContent>
            </w:sdt>
          </w:p>
        </w:tc>
        <w:tc>
          <w:tcPr>
            <w:tcW w:w="1845" w:type="dxa"/>
          </w:tcPr>
          <w:p w14:paraId="69F3E8A4" w14:textId="77777777" w:rsidR="576062CF" w:rsidRPr="0022185A" w:rsidRDefault="00E848D1" w:rsidP="007D4A2B">
            <w:pPr>
              <w:pStyle w:val="NoIndent"/>
              <w:rPr>
                <w:rFonts w:ascii="Calibri" w:hAnsi="Calibri" w:cs="Calibri"/>
              </w:rPr>
            </w:pPr>
            <w:sdt>
              <w:sdtPr>
                <w:rPr>
                  <w:rFonts w:ascii="Calibri" w:hAnsi="Calibri" w:cs="Calibri"/>
                </w:rPr>
                <w:id w:val="1650781442"/>
                <w:placeholder>
                  <w:docPart w:val="0D04CD93571F42D1881AB00A3470E21E"/>
                </w:placeholder>
                <w:temporary/>
                <w:showingPlcHdr/>
                <w15:appearance w15:val="hidden"/>
              </w:sdtPr>
              <w:sdtEndPr/>
              <w:sdtContent>
                <w:r w:rsidR="00823731" w:rsidRPr="0022185A">
                  <w:rPr>
                    <w:rFonts w:ascii="Calibri" w:hAnsi="Calibri" w:cs="Calibri"/>
                  </w:rPr>
                  <w:t>456</w:t>
                </w:r>
              </w:sdtContent>
            </w:sdt>
          </w:p>
        </w:tc>
      </w:tr>
      <w:tr w:rsidR="576062CF" w:rsidRPr="0022185A" w14:paraId="3C0C00A2" w14:textId="77777777" w:rsidTr="00DF3215">
        <w:tc>
          <w:tcPr>
            <w:tcW w:w="1845" w:type="dxa"/>
          </w:tcPr>
          <w:p w14:paraId="668ED7C6" w14:textId="77777777" w:rsidR="576062CF" w:rsidRPr="0022185A" w:rsidRDefault="00E848D1" w:rsidP="007D4A2B">
            <w:pPr>
              <w:pStyle w:val="NoIndent"/>
              <w:rPr>
                <w:rFonts w:ascii="Calibri" w:hAnsi="Calibri" w:cs="Calibri"/>
              </w:rPr>
            </w:pPr>
            <w:sdt>
              <w:sdtPr>
                <w:rPr>
                  <w:rFonts w:ascii="Calibri" w:hAnsi="Calibri" w:cs="Calibri"/>
                </w:rPr>
                <w:id w:val="-1320881899"/>
                <w:placeholder>
                  <w:docPart w:val="8031EC7823384520A7414347EB7DFD5B"/>
                </w:placeholder>
                <w:temporary/>
                <w:showingPlcHdr/>
                <w15:appearance w15:val="hidden"/>
              </w:sdtPr>
              <w:sdtEndPr/>
              <w:sdtContent>
                <w:r w:rsidR="00823731" w:rsidRPr="0022185A">
                  <w:rPr>
                    <w:rFonts w:ascii="Calibri" w:hAnsi="Calibri" w:cs="Calibri"/>
                  </w:rPr>
                  <w:t>Row Head</w:t>
                </w:r>
              </w:sdtContent>
            </w:sdt>
          </w:p>
        </w:tc>
        <w:tc>
          <w:tcPr>
            <w:tcW w:w="1845" w:type="dxa"/>
          </w:tcPr>
          <w:p w14:paraId="10F8BB99" w14:textId="77777777" w:rsidR="576062CF" w:rsidRPr="0022185A" w:rsidRDefault="00E848D1" w:rsidP="007D4A2B">
            <w:pPr>
              <w:pStyle w:val="NoIndent"/>
              <w:rPr>
                <w:rFonts w:ascii="Calibri" w:hAnsi="Calibri" w:cs="Calibri"/>
              </w:rPr>
            </w:pPr>
            <w:sdt>
              <w:sdtPr>
                <w:rPr>
                  <w:rFonts w:ascii="Calibri" w:hAnsi="Calibri" w:cs="Calibri"/>
                </w:rPr>
                <w:id w:val="-1176963747"/>
                <w:placeholder>
                  <w:docPart w:val="7CA53220C9854EFB98F8402154066E0E"/>
                </w:placeholder>
                <w:temporary/>
                <w:showingPlcHdr/>
                <w15:appearance w15:val="hidden"/>
              </w:sdtPr>
              <w:sdtEndPr/>
              <w:sdtContent>
                <w:r w:rsidR="00823731" w:rsidRPr="0022185A">
                  <w:rPr>
                    <w:rFonts w:ascii="Calibri" w:hAnsi="Calibri" w:cs="Calibri"/>
                  </w:rPr>
                  <w:t>789</w:t>
                </w:r>
              </w:sdtContent>
            </w:sdt>
          </w:p>
        </w:tc>
        <w:tc>
          <w:tcPr>
            <w:tcW w:w="1845" w:type="dxa"/>
          </w:tcPr>
          <w:p w14:paraId="314188F1" w14:textId="77777777" w:rsidR="576062CF" w:rsidRPr="0022185A" w:rsidRDefault="00E848D1" w:rsidP="007D4A2B">
            <w:pPr>
              <w:pStyle w:val="NoIndent"/>
              <w:rPr>
                <w:rFonts w:ascii="Calibri" w:hAnsi="Calibri" w:cs="Calibri"/>
              </w:rPr>
            </w:pPr>
            <w:sdt>
              <w:sdtPr>
                <w:rPr>
                  <w:rFonts w:ascii="Calibri" w:hAnsi="Calibri" w:cs="Calibri"/>
                </w:rPr>
                <w:id w:val="1320927477"/>
                <w:placeholder>
                  <w:docPart w:val="4B2E609121204FD6865835178894A469"/>
                </w:placeholder>
                <w:temporary/>
                <w:showingPlcHdr/>
                <w15:appearance w15:val="hidden"/>
              </w:sdtPr>
              <w:sdtEndPr/>
              <w:sdtContent>
                <w:r w:rsidR="00823731" w:rsidRPr="0022185A">
                  <w:rPr>
                    <w:rFonts w:ascii="Calibri" w:hAnsi="Calibri" w:cs="Calibri"/>
                  </w:rPr>
                  <w:t>789</w:t>
                </w:r>
              </w:sdtContent>
            </w:sdt>
          </w:p>
        </w:tc>
        <w:tc>
          <w:tcPr>
            <w:tcW w:w="1845" w:type="dxa"/>
          </w:tcPr>
          <w:p w14:paraId="3A2F4D68" w14:textId="77777777" w:rsidR="576062CF" w:rsidRPr="0022185A" w:rsidRDefault="00E848D1" w:rsidP="007D4A2B">
            <w:pPr>
              <w:pStyle w:val="NoIndent"/>
              <w:rPr>
                <w:rFonts w:ascii="Calibri" w:hAnsi="Calibri" w:cs="Calibri"/>
              </w:rPr>
            </w:pPr>
            <w:sdt>
              <w:sdtPr>
                <w:rPr>
                  <w:rFonts w:ascii="Calibri" w:hAnsi="Calibri" w:cs="Calibri"/>
                </w:rPr>
                <w:id w:val="1859227372"/>
                <w:placeholder>
                  <w:docPart w:val="95AA529112694C32AEBEEF4F20040ACD"/>
                </w:placeholder>
                <w:temporary/>
                <w:showingPlcHdr/>
                <w15:appearance w15:val="hidden"/>
              </w:sdtPr>
              <w:sdtEndPr/>
              <w:sdtContent>
                <w:r w:rsidR="00823731" w:rsidRPr="0022185A">
                  <w:rPr>
                    <w:rFonts w:ascii="Calibri" w:hAnsi="Calibri" w:cs="Calibri"/>
                  </w:rPr>
                  <w:t>789</w:t>
                </w:r>
              </w:sdtContent>
            </w:sdt>
          </w:p>
        </w:tc>
        <w:tc>
          <w:tcPr>
            <w:tcW w:w="1845" w:type="dxa"/>
          </w:tcPr>
          <w:p w14:paraId="43B9700A" w14:textId="77777777" w:rsidR="576062CF" w:rsidRPr="0022185A" w:rsidRDefault="00E848D1" w:rsidP="007D4A2B">
            <w:pPr>
              <w:pStyle w:val="NoIndent"/>
              <w:rPr>
                <w:rFonts w:ascii="Calibri" w:hAnsi="Calibri" w:cs="Calibri"/>
              </w:rPr>
            </w:pPr>
            <w:sdt>
              <w:sdtPr>
                <w:rPr>
                  <w:rFonts w:ascii="Calibri" w:hAnsi="Calibri" w:cs="Calibri"/>
                </w:rPr>
                <w:id w:val="-1366515644"/>
                <w:placeholder>
                  <w:docPart w:val="4434783C0EA2498191E115396B0F80B7"/>
                </w:placeholder>
                <w:temporary/>
                <w:showingPlcHdr/>
                <w15:appearance w15:val="hidden"/>
              </w:sdtPr>
              <w:sdtEndPr/>
              <w:sdtContent>
                <w:r w:rsidR="00823731" w:rsidRPr="0022185A">
                  <w:rPr>
                    <w:rFonts w:ascii="Calibri" w:hAnsi="Calibri" w:cs="Calibri"/>
                  </w:rPr>
                  <w:t>789</w:t>
                </w:r>
              </w:sdtContent>
            </w:sdt>
          </w:p>
        </w:tc>
      </w:tr>
      <w:tr w:rsidR="576062CF" w:rsidRPr="0022185A" w14:paraId="498B869E" w14:textId="77777777" w:rsidTr="00DF3215">
        <w:tc>
          <w:tcPr>
            <w:tcW w:w="1845" w:type="dxa"/>
          </w:tcPr>
          <w:p w14:paraId="338107E4" w14:textId="77777777" w:rsidR="576062CF" w:rsidRPr="0022185A" w:rsidRDefault="00E848D1" w:rsidP="007D4A2B">
            <w:pPr>
              <w:pStyle w:val="NoIndent"/>
              <w:rPr>
                <w:rFonts w:ascii="Calibri" w:hAnsi="Calibri" w:cs="Calibri"/>
              </w:rPr>
            </w:pPr>
            <w:sdt>
              <w:sdtPr>
                <w:rPr>
                  <w:rFonts w:ascii="Calibri" w:hAnsi="Calibri" w:cs="Calibri"/>
                </w:rPr>
                <w:id w:val="1115644317"/>
                <w:placeholder>
                  <w:docPart w:val="269D84B2DC3540F3A8873120948CC192"/>
                </w:placeholder>
                <w:temporary/>
                <w:showingPlcHdr/>
                <w15:appearance w15:val="hidden"/>
              </w:sdtPr>
              <w:sdtEndPr/>
              <w:sdtContent>
                <w:r w:rsidR="00823731" w:rsidRPr="0022185A">
                  <w:rPr>
                    <w:rFonts w:ascii="Calibri" w:hAnsi="Calibri" w:cs="Calibri"/>
                  </w:rPr>
                  <w:t>Row Head</w:t>
                </w:r>
              </w:sdtContent>
            </w:sdt>
          </w:p>
        </w:tc>
        <w:tc>
          <w:tcPr>
            <w:tcW w:w="1845" w:type="dxa"/>
          </w:tcPr>
          <w:p w14:paraId="781882C7" w14:textId="77777777" w:rsidR="576062CF" w:rsidRPr="0022185A" w:rsidRDefault="00E848D1" w:rsidP="007D4A2B">
            <w:pPr>
              <w:pStyle w:val="NoIndent"/>
              <w:rPr>
                <w:rFonts w:ascii="Calibri" w:hAnsi="Calibri" w:cs="Calibri"/>
              </w:rPr>
            </w:pPr>
            <w:sdt>
              <w:sdtPr>
                <w:rPr>
                  <w:rFonts w:ascii="Calibri" w:hAnsi="Calibri" w:cs="Calibri"/>
                </w:rPr>
                <w:id w:val="1649245883"/>
                <w:placeholder>
                  <w:docPart w:val="7A6375B7ABE7487F98A1482FE389FC28"/>
                </w:placeholder>
                <w:temporary/>
                <w:showingPlcHdr/>
                <w15:appearance w15:val="hidden"/>
              </w:sdtPr>
              <w:sdtEndPr/>
              <w:sdtContent>
                <w:r w:rsidR="00823731" w:rsidRPr="0022185A">
                  <w:rPr>
                    <w:rFonts w:ascii="Calibri" w:hAnsi="Calibri" w:cs="Calibri"/>
                  </w:rPr>
                  <w:t>123</w:t>
                </w:r>
              </w:sdtContent>
            </w:sdt>
          </w:p>
        </w:tc>
        <w:tc>
          <w:tcPr>
            <w:tcW w:w="1845" w:type="dxa"/>
          </w:tcPr>
          <w:p w14:paraId="5F5DFB09" w14:textId="77777777" w:rsidR="576062CF" w:rsidRPr="0022185A" w:rsidRDefault="00E848D1" w:rsidP="007D4A2B">
            <w:pPr>
              <w:pStyle w:val="NoIndent"/>
              <w:rPr>
                <w:rFonts w:ascii="Calibri" w:hAnsi="Calibri" w:cs="Calibri"/>
              </w:rPr>
            </w:pPr>
            <w:sdt>
              <w:sdtPr>
                <w:rPr>
                  <w:rFonts w:ascii="Calibri" w:hAnsi="Calibri" w:cs="Calibri"/>
                </w:rPr>
                <w:id w:val="-1790052209"/>
                <w:placeholder>
                  <w:docPart w:val="1E22EA3BE899401796AA527949C68026"/>
                </w:placeholder>
                <w:temporary/>
                <w:showingPlcHdr/>
                <w15:appearance w15:val="hidden"/>
              </w:sdtPr>
              <w:sdtEndPr/>
              <w:sdtContent>
                <w:r w:rsidR="00823731" w:rsidRPr="0022185A">
                  <w:rPr>
                    <w:rFonts w:ascii="Calibri" w:hAnsi="Calibri" w:cs="Calibri"/>
                  </w:rPr>
                  <w:t>123</w:t>
                </w:r>
              </w:sdtContent>
            </w:sdt>
          </w:p>
        </w:tc>
        <w:tc>
          <w:tcPr>
            <w:tcW w:w="1845" w:type="dxa"/>
          </w:tcPr>
          <w:p w14:paraId="33747418" w14:textId="77777777" w:rsidR="576062CF" w:rsidRPr="0022185A" w:rsidRDefault="00E848D1" w:rsidP="007D4A2B">
            <w:pPr>
              <w:pStyle w:val="NoIndent"/>
              <w:rPr>
                <w:rFonts w:ascii="Calibri" w:hAnsi="Calibri" w:cs="Calibri"/>
              </w:rPr>
            </w:pPr>
            <w:sdt>
              <w:sdtPr>
                <w:rPr>
                  <w:rFonts w:ascii="Calibri" w:hAnsi="Calibri" w:cs="Calibri"/>
                </w:rPr>
                <w:id w:val="-258451729"/>
                <w:placeholder>
                  <w:docPart w:val="EE84CE022E7941C4837D46C4EEC2B83B"/>
                </w:placeholder>
                <w:temporary/>
                <w:showingPlcHdr/>
                <w15:appearance w15:val="hidden"/>
              </w:sdtPr>
              <w:sdtEndPr/>
              <w:sdtContent>
                <w:r w:rsidR="00823731" w:rsidRPr="0022185A">
                  <w:rPr>
                    <w:rFonts w:ascii="Calibri" w:hAnsi="Calibri" w:cs="Calibri"/>
                  </w:rPr>
                  <w:t>123</w:t>
                </w:r>
              </w:sdtContent>
            </w:sdt>
          </w:p>
        </w:tc>
        <w:tc>
          <w:tcPr>
            <w:tcW w:w="1845" w:type="dxa"/>
          </w:tcPr>
          <w:p w14:paraId="15967ECF" w14:textId="77777777" w:rsidR="576062CF" w:rsidRPr="0022185A" w:rsidRDefault="00E848D1" w:rsidP="007D4A2B">
            <w:pPr>
              <w:pStyle w:val="NoIndent"/>
              <w:rPr>
                <w:rFonts w:ascii="Calibri" w:hAnsi="Calibri" w:cs="Calibri"/>
              </w:rPr>
            </w:pPr>
            <w:sdt>
              <w:sdtPr>
                <w:rPr>
                  <w:rFonts w:ascii="Calibri" w:hAnsi="Calibri" w:cs="Calibri"/>
                </w:rPr>
                <w:id w:val="-1971130916"/>
                <w:placeholder>
                  <w:docPart w:val="A7547B42E8EF413DA6443E377B6A4051"/>
                </w:placeholder>
                <w:temporary/>
                <w:showingPlcHdr/>
                <w15:appearance w15:val="hidden"/>
              </w:sdtPr>
              <w:sdtEndPr/>
              <w:sdtContent>
                <w:r w:rsidR="00823731" w:rsidRPr="0022185A">
                  <w:rPr>
                    <w:rFonts w:ascii="Calibri" w:hAnsi="Calibri" w:cs="Calibri"/>
                  </w:rPr>
                  <w:t>123</w:t>
                </w:r>
              </w:sdtContent>
            </w:sdt>
          </w:p>
        </w:tc>
      </w:tr>
      <w:tr w:rsidR="576062CF" w:rsidRPr="0022185A" w14:paraId="53D78783" w14:textId="77777777" w:rsidTr="00DF3215">
        <w:tc>
          <w:tcPr>
            <w:tcW w:w="1845" w:type="dxa"/>
          </w:tcPr>
          <w:p w14:paraId="08B836D1" w14:textId="77777777" w:rsidR="576062CF" w:rsidRPr="0022185A" w:rsidRDefault="00E848D1" w:rsidP="007D4A2B">
            <w:pPr>
              <w:pStyle w:val="NoIndent"/>
              <w:rPr>
                <w:rFonts w:ascii="Calibri" w:hAnsi="Calibri" w:cs="Calibri"/>
              </w:rPr>
            </w:pPr>
            <w:sdt>
              <w:sdtPr>
                <w:rPr>
                  <w:rFonts w:ascii="Calibri" w:hAnsi="Calibri" w:cs="Calibri"/>
                </w:rPr>
                <w:id w:val="-154917051"/>
                <w:placeholder>
                  <w:docPart w:val="1E7FDC70C91E433E96AFDD027DDD6103"/>
                </w:placeholder>
                <w:temporary/>
                <w:showingPlcHdr/>
                <w15:appearance w15:val="hidden"/>
              </w:sdtPr>
              <w:sdtEndPr/>
              <w:sdtContent>
                <w:r w:rsidR="00823731" w:rsidRPr="0022185A">
                  <w:rPr>
                    <w:rFonts w:ascii="Calibri" w:hAnsi="Calibri" w:cs="Calibri"/>
                  </w:rPr>
                  <w:t>Row Head</w:t>
                </w:r>
              </w:sdtContent>
            </w:sdt>
          </w:p>
        </w:tc>
        <w:tc>
          <w:tcPr>
            <w:tcW w:w="1845" w:type="dxa"/>
          </w:tcPr>
          <w:p w14:paraId="1E1B941E" w14:textId="77777777" w:rsidR="576062CF" w:rsidRPr="0022185A" w:rsidRDefault="00E848D1" w:rsidP="007D4A2B">
            <w:pPr>
              <w:pStyle w:val="NoIndent"/>
              <w:rPr>
                <w:rFonts w:ascii="Calibri" w:hAnsi="Calibri" w:cs="Calibri"/>
              </w:rPr>
            </w:pPr>
            <w:sdt>
              <w:sdtPr>
                <w:rPr>
                  <w:rFonts w:ascii="Calibri" w:hAnsi="Calibri" w:cs="Calibri"/>
                </w:rPr>
                <w:id w:val="17814884"/>
                <w:placeholder>
                  <w:docPart w:val="48BC1CD1121E40EEB00E515C9920FC8B"/>
                </w:placeholder>
                <w:temporary/>
                <w:showingPlcHdr/>
                <w15:appearance w15:val="hidden"/>
              </w:sdtPr>
              <w:sdtEndPr/>
              <w:sdtContent>
                <w:r w:rsidR="00823731" w:rsidRPr="0022185A">
                  <w:rPr>
                    <w:rFonts w:ascii="Calibri" w:hAnsi="Calibri" w:cs="Calibri"/>
                  </w:rPr>
                  <w:t>456</w:t>
                </w:r>
              </w:sdtContent>
            </w:sdt>
          </w:p>
        </w:tc>
        <w:tc>
          <w:tcPr>
            <w:tcW w:w="1845" w:type="dxa"/>
          </w:tcPr>
          <w:p w14:paraId="230E1279" w14:textId="77777777" w:rsidR="576062CF" w:rsidRPr="0022185A" w:rsidRDefault="00E848D1" w:rsidP="007D4A2B">
            <w:pPr>
              <w:pStyle w:val="NoIndent"/>
              <w:rPr>
                <w:rFonts w:ascii="Calibri" w:hAnsi="Calibri" w:cs="Calibri"/>
              </w:rPr>
            </w:pPr>
            <w:sdt>
              <w:sdtPr>
                <w:rPr>
                  <w:rFonts w:ascii="Calibri" w:hAnsi="Calibri" w:cs="Calibri"/>
                </w:rPr>
                <w:id w:val="-1479841069"/>
                <w:placeholder>
                  <w:docPart w:val="755C2E36C3794D41B7C6405E0282A40F"/>
                </w:placeholder>
                <w:temporary/>
                <w:showingPlcHdr/>
                <w15:appearance w15:val="hidden"/>
              </w:sdtPr>
              <w:sdtEndPr/>
              <w:sdtContent>
                <w:r w:rsidR="00823731" w:rsidRPr="0022185A">
                  <w:rPr>
                    <w:rFonts w:ascii="Calibri" w:hAnsi="Calibri" w:cs="Calibri"/>
                  </w:rPr>
                  <w:t>456</w:t>
                </w:r>
              </w:sdtContent>
            </w:sdt>
          </w:p>
        </w:tc>
        <w:tc>
          <w:tcPr>
            <w:tcW w:w="1845" w:type="dxa"/>
          </w:tcPr>
          <w:p w14:paraId="6DE7820C" w14:textId="77777777" w:rsidR="576062CF" w:rsidRPr="0022185A" w:rsidRDefault="00E848D1" w:rsidP="007D4A2B">
            <w:pPr>
              <w:pStyle w:val="NoIndent"/>
              <w:rPr>
                <w:rFonts w:ascii="Calibri" w:hAnsi="Calibri" w:cs="Calibri"/>
              </w:rPr>
            </w:pPr>
            <w:sdt>
              <w:sdtPr>
                <w:rPr>
                  <w:rFonts w:ascii="Calibri" w:hAnsi="Calibri" w:cs="Calibri"/>
                </w:rPr>
                <w:id w:val="1543251790"/>
                <w:placeholder>
                  <w:docPart w:val="AD47CA8A5DEA4BB491D80BBD84B9050A"/>
                </w:placeholder>
                <w:temporary/>
                <w:showingPlcHdr/>
                <w15:appearance w15:val="hidden"/>
              </w:sdtPr>
              <w:sdtEndPr/>
              <w:sdtContent>
                <w:r w:rsidR="00823731" w:rsidRPr="0022185A">
                  <w:rPr>
                    <w:rFonts w:ascii="Calibri" w:hAnsi="Calibri" w:cs="Calibri"/>
                  </w:rPr>
                  <w:t>456</w:t>
                </w:r>
              </w:sdtContent>
            </w:sdt>
          </w:p>
        </w:tc>
        <w:tc>
          <w:tcPr>
            <w:tcW w:w="1845" w:type="dxa"/>
          </w:tcPr>
          <w:p w14:paraId="6574FB3F" w14:textId="77777777" w:rsidR="576062CF" w:rsidRPr="0022185A" w:rsidRDefault="00E848D1" w:rsidP="007D4A2B">
            <w:pPr>
              <w:pStyle w:val="NoIndent"/>
              <w:rPr>
                <w:rFonts w:ascii="Calibri" w:hAnsi="Calibri" w:cs="Calibri"/>
              </w:rPr>
            </w:pPr>
            <w:sdt>
              <w:sdtPr>
                <w:rPr>
                  <w:rFonts w:ascii="Calibri" w:hAnsi="Calibri" w:cs="Calibri"/>
                </w:rPr>
                <w:id w:val="-1270148822"/>
                <w:placeholder>
                  <w:docPart w:val="ADCED53A96A54B97B46032DD01FFC891"/>
                </w:placeholder>
                <w:temporary/>
                <w:showingPlcHdr/>
                <w15:appearance w15:val="hidden"/>
              </w:sdtPr>
              <w:sdtEndPr/>
              <w:sdtContent>
                <w:r w:rsidR="00823731" w:rsidRPr="0022185A">
                  <w:rPr>
                    <w:rFonts w:ascii="Calibri" w:hAnsi="Calibri" w:cs="Calibri"/>
                  </w:rPr>
                  <w:t>456</w:t>
                </w:r>
              </w:sdtContent>
            </w:sdt>
          </w:p>
        </w:tc>
      </w:tr>
      <w:tr w:rsidR="576062CF" w:rsidRPr="0022185A" w14:paraId="5B5127D4" w14:textId="77777777" w:rsidTr="00DF3215">
        <w:tc>
          <w:tcPr>
            <w:tcW w:w="1845" w:type="dxa"/>
            <w:tcBorders>
              <w:bottom w:val="single" w:sz="12" w:space="0" w:color="auto"/>
            </w:tcBorders>
          </w:tcPr>
          <w:p w14:paraId="0E768E73" w14:textId="77777777" w:rsidR="576062CF" w:rsidRPr="0022185A" w:rsidRDefault="00E848D1" w:rsidP="007D4A2B">
            <w:pPr>
              <w:pStyle w:val="NoIndent"/>
              <w:rPr>
                <w:rFonts w:ascii="Calibri" w:hAnsi="Calibri" w:cs="Calibri"/>
              </w:rPr>
            </w:pPr>
            <w:sdt>
              <w:sdtPr>
                <w:rPr>
                  <w:rFonts w:ascii="Calibri" w:hAnsi="Calibri" w:cs="Calibri"/>
                </w:rPr>
                <w:id w:val="1339804760"/>
                <w:placeholder>
                  <w:docPart w:val="FA722467F2054408ABBC319B928E2D33"/>
                </w:placeholder>
                <w:temporary/>
                <w:showingPlcHdr/>
                <w15:appearance w15:val="hidden"/>
              </w:sdtPr>
              <w:sdtEndPr/>
              <w:sdtContent>
                <w:r w:rsidR="00823731" w:rsidRPr="0022185A">
                  <w:rPr>
                    <w:rFonts w:ascii="Calibri" w:hAnsi="Calibri" w:cs="Calibri"/>
                  </w:rPr>
                  <w:t>Row Head</w:t>
                </w:r>
              </w:sdtContent>
            </w:sdt>
          </w:p>
        </w:tc>
        <w:tc>
          <w:tcPr>
            <w:tcW w:w="1845" w:type="dxa"/>
            <w:tcBorders>
              <w:bottom w:val="single" w:sz="12" w:space="0" w:color="auto"/>
            </w:tcBorders>
          </w:tcPr>
          <w:p w14:paraId="75438DCB" w14:textId="77777777" w:rsidR="576062CF" w:rsidRPr="0022185A" w:rsidRDefault="00E848D1" w:rsidP="007D4A2B">
            <w:pPr>
              <w:pStyle w:val="NoIndent"/>
              <w:rPr>
                <w:rFonts w:ascii="Calibri" w:hAnsi="Calibri" w:cs="Calibri"/>
              </w:rPr>
            </w:pPr>
            <w:sdt>
              <w:sdtPr>
                <w:rPr>
                  <w:rFonts w:ascii="Calibri" w:hAnsi="Calibri" w:cs="Calibri"/>
                </w:rPr>
                <w:id w:val="344986237"/>
                <w:placeholder>
                  <w:docPart w:val="9B9C57C9BF5246F084C8F1D76E16EC84"/>
                </w:placeholder>
                <w:temporary/>
                <w:showingPlcHdr/>
                <w15:appearance w15:val="hidden"/>
              </w:sdtPr>
              <w:sdtEndPr/>
              <w:sdtContent>
                <w:r w:rsidR="00823731" w:rsidRPr="0022185A">
                  <w:rPr>
                    <w:rFonts w:ascii="Calibri" w:hAnsi="Calibri" w:cs="Calibri"/>
                  </w:rPr>
                  <w:t>789</w:t>
                </w:r>
              </w:sdtContent>
            </w:sdt>
          </w:p>
        </w:tc>
        <w:tc>
          <w:tcPr>
            <w:tcW w:w="1845" w:type="dxa"/>
            <w:tcBorders>
              <w:bottom w:val="single" w:sz="12" w:space="0" w:color="auto"/>
            </w:tcBorders>
          </w:tcPr>
          <w:p w14:paraId="3BA3918B" w14:textId="77777777" w:rsidR="576062CF" w:rsidRPr="0022185A" w:rsidRDefault="00E848D1" w:rsidP="007D4A2B">
            <w:pPr>
              <w:pStyle w:val="NoIndent"/>
              <w:rPr>
                <w:rFonts w:ascii="Calibri" w:hAnsi="Calibri" w:cs="Calibri"/>
              </w:rPr>
            </w:pPr>
            <w:sdt>
              <w:sdtPr>
                <w:rPr>
                  <w:rFonts w:ascii="Calibri" w:hAnsi="Calibri" w:cs="Calibri"/>
                </w:rPr>
                <w:id w:val="-762455871"/>
                <w:placeholder>
                  <w:docPart w:val="1299AB92F4014D39ACCE81909FE13C0A"/>
                </w:placeholder>
                <w:temporary/>
                <w:showingPlcHdr/>
                <w15:appearance w15:val="hidden"/>
              </w:sdtPr>
              <w:sdtEndPr/>
              <w:sdtContent>
                <w:r w:rsidR="00823731" w:rsidRPr="0022185A">
                  <w:rPr>
                    <w:rFonts w:ascii="Calibri" w:hAnsi="Calibri" w:cs="Calibri"/>
                  </w:rPr>
                  <w:t>789</w:t>
                </w:r>
              </w:sdtContent>
            </w:sdt>
          </w:p>
        </w:tc>
        <w:tc>
          <w:tcPr>
            <w:tcW w:w="1845" w:type="dxa"/>
            <w:tcBorders>
              <w:bottom w:val="single" w:sz="12" w:space="0" w:color="auto"/>
            </w:tcBorders>
          </w:tcPr>
          <w:p w14:paraId="0D135173" w14:textId="77777777" w:rsidR="576062CF" w:rsidRPr="0022185A" w:rsidRDefault="00E848D1" w:rsidP="007D4A2B">
            <w:pPr>
              <w:pStyle w:val="NoIndent"/>
              <w:rPr>
                <w:rFonts w:ascii="Calibri" w:hAnsi="Calibri" w:cs="Calibri"/>
              </w:rPr>
            </w:pPr>
            <w:sdt>
              <w:sdtPr>
                <w:rPr>
                  <w:rFonts w:ascii="Calibri" w:hAnsi="Calibri" w:cs="Calibri"/>
                </w:rPr>
                <w:id w:val="1208213714"/>
                <w:placeholder>
                  <w:docPart w:val="2E47B462737B4831BCFC3B356A9362BB"/>
                </w:placeholder>
                <w:temporary/>
                <w:showingPlcHdr/>
                <w15:appearance w15:val="hidden"/>
              </w:sdtPr>
              <w:sdtEndPr/>
              <w:sdtContent>
                <w:r w:rsidR="00823731" w:rsidRPr="0022185A">
                  <w:rPr>
                    <w:rFonts w:ascii="Calibri" w:hAnsi="Calibri" w:cs="Calibri"/>
                  </w:rPr>
                  <w:t>789</w:t>
                </w:r>
              </w:sdtContent>
            </w:sdt>
          </w:p>
        </w:tc>
        <w:tc>
          <w:tcPr>
            <w:tcW w:w="1845" w:type="dxa"/>
            <w:tcBorders>
              <w:bottom w:val="single" w:sz="12" w:space="0" w:color="auto"/>
            </w:tcBorders>
          </w:tcPr>
          <w:p w14:paraId="392854FC" w14:textId="77777777" w:rsidR="576062CF" w:rsidRPr="0022185A" w:rsidRDefault="00E848D1" w:rsidP="007D4A2B">
            <w:pPr>
              <w:pStyle w:val="NoIndent"/>
              <w:rPr>
                <w:rFonts w:ascii="Calibri" w:hAnsi="Calibri" w:cs="Calibri"/>
              </w:rPr>
            </w:pPr>
            <w:sdt>
              <w:sdtPr>
                <w:rPr>
                  <w:rFonts w:ascii="Calibri" w:hAnsi="Calibri" w:cs="Calibri"/>
                </w:rPr>
                <w:id w:val="420154058"/>
                <w:placeholder>
                  <w:docPart w:val="143CF9043F9E4CB99EDF139AD6C703B4"/>
                </w:placeholder>
                <w:temporary/>
                <w:showingPlcHdr/>
                <w15:appearance w15:val="hidden"/>
              </w:sdtPr>
              <w:sdtEndPr/>
              <w:sdtContent>
                <w:r w:rsidR="00823731" w:rsidRPr="0022185A">
                  <w:rPr>
                    <w:rFonts w:ascii="Calibri" w:hAnsi="Calibri" w:cs="Calibri"/>
                  </w:rPr>
                  <w:t>789</w:t>
                </w:r>
              </w:sdtContent>
            </w:sdt>
          </w:p>
        </w:tc>
      </w:tr>
    </w:tbl>
    <w:p w14:paraId="5371D984" w14:textId="77777777" w:rsidR="00DF3215" w:rsidRPr="0022185A" w:rsidRDefault="00DF3215" w:rsidP="00DF3215">
      <w:pPr>
        <w:rPr>
          <w:rStyle w:val="Emphasis"/>
          <w:rFonts w:ascii="Calibri" w:eastAsia="Calibri" w:hAnsi="Calibri" w:cs="Calibri"/>
          <w:color w:val="000000" w:themeColor="text1"/>
        </w:rPr>
      </w:pPr>
    </w:p>
    <w:p w14:paraId="51B26D33" w14:textId="77777777" w:rsidR="576062CF" w:rsidRPr="0022185A" w:rsidRDefault="00E848D1" w:rsidP="00530EF3">
      <w:pPr>
        <w:pStyle w:val="NoIndent"/>
        <w:rPr>
          <w:rFonts w:ascii="Calibri" w:eastAsia="Calibri" w:hAnsi="Calibri" w:cs="Calibri"/>
          <w:color w:val="000000" w:themeColor="text1"/>
        </w:rPr>
      </w:pPr>
      <w:sdt>
        <w:sdtPr>
          <w:rPr>
            <w:rStyle w:val="Emphasis"/>
            <w:rFonts w:ascii="Calibri" w:eastAsia="Calibri" w:hAnsi="Calibri" w:cs="Calibri"/>
            <w:color w:val="000000" w:themeColor="text1"/>
          </w:rPr>
          <w:id w:val="460615673"/>
          <w:placeholder>
            <w:docPart w:val="808C2D582C5844C3BA2493581C6BD437"/>
          </w:placeholder>
          <w:temporary/>
          <w:showingPlcHdr/>
          <w15:appearance w15:val="hidden"/>
        </w:sdtPr>
        <w:sdtEndPr>
          <w:rPr>
            <w:rStyle w:val="Emphasis"/>
          </w:rPr>
        </w:sdtEndPr>
        <w:sdtContent>
          <w:r w:rsidR="00823731" w:rsidRPr="0022185A">
            <w:rPr>
              <w:rStyle w:val="Emphasis"/>
              <w:rFonts w:ascii="Calibri" w:eastAsia="Calibri" w:hAnsi="Calibri" w:cs="Calibri"/>
              <w:color w:val="000000" w:themeColor="text1"/>
            </w:rPr>
            <w:t>Note</w:t>
          </w:r>
          <w:r w:rsidR="00823731" w:rsidRPr="0022185A">
            <w:rPr>
              <w:rFonts w:ascii="Calibri" w:eastAsia="Calibri" w:hAnsi="Calibri" w:cs="Calibri"/>
              <w:color w:val="000000" w:themeColor="text1"/>
            </w:rPr>
            <w:t>:</w:t>
          </w:r>
        </w:sdtContent>
      </w:sdt>
      <w:r w:rsidR="00823731" w:rsidRPr="0022185A">
        <w:rPr>
          <w:rFonts w:ascii="Calibri" w:hAnsi="Calibri" w:cs="Calibri"/>
        </w:rPr>
        <w:t xml:space="preserve"> </w:t>
      </w:r>
      <w:sdt>
        <w:sdtPr>
          <w:rPr>
            <w:rFonts w:ascii="Calibri" w:hAnsi="Calibri" w:cs="Calibri"/>
          </w:rPr>
          <w:id w:val="-117917110"/>
          <w:placeholder>
            <w:docPart w:val="BF74DE032C574543B1D2434344171E5A"/>
          </w:placeholder>
          <w:temporary/>
          <w:showingPlcHdr/>
          <w15:appearance w15:val="hidden"/>
        </w:sdtPr>
        <w:sdtEndPr/>
        <w:sdtContent>
          <w:r w:rsidR="00823731" w:rsidRPr="0022185A">
            <w:rPr>
              <w:rFonts w:ascii="Calibri" w:hAnsi="Calibri" w:cs="Calibri"/>
            </w:rPr>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00823731" w:rsidRPr="0022185A">
            <w:rPr>
              <w:rStyle w:val="Strong"/>
              <w:rFonts w:ascii="Calibri" w:hAnsi="Calibri" w:cs="Calibri"/>
            </w:rPr>
            <w:t>Table/Figure</w:t>
          </w:r>
          <w:r w:rsidR="00823731" w:rsidRPr="0022185A">
            <w:rPr>
              <w:rFonts w:ascii="Calibri" w:hAnsi="Calibri" w:cs="Calibri"/>
            </w:rPr>
            <w:t xml:space="preserve"> style, available on the </w:t>
          </w:r>
          <w:r w:rsidR="00823731" w:rsidRPr="0022185A">
            <w:rPr>
              <w:rStyle w:val="Strong"/>
              <w:rFonts w:ascii="Calibri" w:hAnsi="Calibri" w:cs="Calibri"/>
            </w:rPr>
            <w:t>Home</w:t>
          </w:r>
          <w:r w:rsidR="00823731" w:rsidRPr="0022185A">
            <w:rPr>
              <w:rFonts w:ascii="Calibri" w:hAnsi="Calibri" w:cs="Calibri"/>
            </w:rPr>
            <w:t xml:space="preserve"> tab, in the </w:t>
          </w:r>
          <w:r w:rsidR="00823731" w:rsidRPr="0022185A">
            <w:rPr>
              <w:rStyle w:val="Strong"/>
              <w:rFonts w:ascii="Calibri" w:hAnsi="Calibri" w:cs="Calibri"/>
            </w:rPr>
            <w:t>Styles</w:t>
          </w:r>
          <w:r w:rsidR="00823731" w:rsidRPr="0022185A">
            <w:rPr>
              <w:rFonts w:ascii="Calibri" w:hAnsi="Calibri" w:cs="Calibri"/>
            </w:rPr>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00823731" w:rsidRPr="0022185A">
            <w:rPr>
              <w:rStyle w:val="Strong"/>
              <w:rFonts w:ascii="Calibri" w:hAnsi="Calibri" w:cs="Calibri"/>
            </w:rPr>
            <w:t>Insert</w:t>
          </w:r>
          <w:r w:rsidR="00823731" w:rsidRPr="0022185A">
            <w:rPr>
              <w:rFonts w:ascii="Calibri" w:hAnsi="Calibri" w:cs="Calibri"/>
            </w:rPr>
            <w:t xml:space="preserve"> tab, click </w:t>
          </w:r>
          <w:r w:rsidR="00823731" w:rsidRPr="0022185A">
            <w:rPr>
              <w:rStyle w:val="Strong"/>
              <w:rFonts w:ascii="Calibri" w:hAnsi="Calibri" w:cs="Calibri"/>
            </w:rPr>
            <w:t>Table</w:t>
          </w:r>
          <w:r w:rsidR="00823731" w:rsidRPr="0022185A">
            <w:rPr>
              <w:rFonts w:ascii="Calibri" w:hAnsi="Calibri" w:cs="Calibri"/>
            </w:rPr>
            <w:t>.</w:t>
          </w:r>
        </w:sdtContent>
      </w:sdt>
    </w:p>
    <w:p w14:paraId="45142BF9" w14:textId="77777777" w:rsidR="576062CF" w:rsidRPr="0022185A" w:rsidRDefault="576062CF">
      <w:pPr>
        <w:rPr>
          <w:rFonts w:ascii="Calibri" w:hAnsi="Calibri" w:cs="Calibri"/>
        </w:rPr>
      </w:pPr>
      <w:r w:rsidRPr="0022185A">
        <w:rPr>
          <w:rFonts w:ascii="Calibri" w:hAnsi="Calibri" w:cs="Calibri"/>
        </w:rPr>
        <w:br w:type="page"/>
      </w:r>
    </w:p>
    <w:p w14:paraId="31E7BF42" w14:textId="77777777" w:rsidR="576062CF" w:rsidRPr="0022185A" w:rsidRDefault="00E848D1" w:rsidP="00B5233A">
      <w:pPr>
        <w:pStyle w:val="TableHeading"/>
        <w:rPr>
          <w:rFonts w:ascii="Calibri" w:hAnsi="Calibri" w:cs="Calibri"/>
        </w:rPr>
      </w:pPr>
      <w:sdt>
        <w:sdtPr>
          <w:rPr>
            <w:rFonts w:ascii="Calibri" w:hAnsi="Calibri" w:cs="Calibri"/>
          </w:rPr>
          <w:id w:val="276222477"/>
          <w:placeholder>
            <w:docPart w:val="6D5763B0DC554148B7EA940C2985C027"/>
          </w:placeholder>
          <w:temporary/>
          <w:showingPlcHdr/>
          <w15:appearance w15:val="hidden"/>
        </w:sdtPr>
        <w:sdtEndPr/>
        <w:sdtContent>
          <w:r w:rsidR="00823731" w:rsidRPr="0022185A">
            <w:rPr>
              <w:rFonts w:ascii="Calibri" w:hAnsi="Calibri" w:cs="Calibri"/>
            </w:rPr>
            <w:t>Figures Title</w:t>
          </w:r>
        </w:sdtContent>
      </w:sdt>
      <w:r w:rsidR="576062CF" w:rsidRPr="0022185A">
        <w:rPr>
          <w:rFonts w:ascii="Calibri" w:hAnsi="Calibri" w:cs="Calibri"/>
        </w:rPr>
        <w:t xml:space="preserve"> </w:t>
      </w:r>
    </w:p>
    <w:p w14:paraId="22A10B9D" w14:textId="77777777" w:rsidR="00530EF3" w:rsidRPr="0022185A" w:rsidRDefault="00E848D1" w:rsidP="00530EF3">
      <w:pPr>
        <w:pStyle w:val="CaptionCallout"/>
        <w:rPr>
          <w:rFonts w:ascii="Calibri" w:hAnsi="Calibri" w:cs="Calibri"/>
        </w:rPr>
      </w:pPr>
      <w:sdt>
        <w:sdtPr>
          <w:rPr>
            <w:rFonts w:ascii="Calibri" w:hAnsi="Calibri" w:cs="Calibri"/>
            <w:i/>
            <w:iCs/>
          </w:rPr>
          <w:id w:val="748705629"/>
          <w:placeholder>
            <w:docPart w:val="DCA52FE0E3A1443EAEAA3123B2326F25"/>
          </w:placeholder>
          <w:temporary/>
          <w:showingPlcHdr/>
          <w15:appearance w15:val="hidden"/>
        </w:sdtPr>
        <w:sdtEndPr/>
        <w:sdtContent>
          <w:r w:rsidR="00530EF3" w:rsidRPr="0022185A">
            <w:rPr>
              <w:rFonts w:ascii="Calibri" w:hAnsi="Calibri" w:cs="Calibri"/>
            </w:rPr>
            <w:t>Figure 1.</w:t>
          </w:r>
        </w:sdtContent>
      </w:sdt>
      <w:r w:rsidR="00530EF3" w:rsidRPr="0022185A">
        <w:rPr>
          <w:rFonts w:ascii="Calibri" w:hAnsi="Calibri" w:cs="Calibri"/>
        </w:rPr>
        <w:t xml:space="preserve"> </w:t>
      </w:r>
    </w:p>
    <w:p w14:paraId="17474833" w14:textId="77777777" w:rsidR="00530EF3" w:rsidRPr="0022185A" w:rsidRDefault="00E848D1" w:rsidP="00530EF3">
      <w:pPr>
        <w:pStyle w:val="Caption"/>
        <w:rPr>
          <w:rFonts w:ascii="Calibri" w:hAnsi="Calibri" w:cs="Calibri"/>
          <w:szCs w:val="22"/>
        </w:rPr>
      </w:pPr>
      <w:sdt>
        <w:sdtPr>
          <w:rPr>
            <w:rFonts w:ascii="Calibri" w:hAnsi="Calibri" w:cs="Calibri"/>
            <w:szCs w:val="22"/>
          </w:rPr>
          <w:id w:val="1327716691"/>
          <w:placeholder>
            <w:docPart w:val="249286BB85414419A8C7D445C299F54C"/>
          </w:placeholder>
          <w:temporary/>
          <w:showingPlcHdr/>
          <w15:appearance w15:val="hidden"/>
        </w:sdtPr>
        <w:sdtEndPr/>
        <w:sdtContent>
          <w:r w:rsidR="00530EF3" w:rsidRPr="0022185A">
            <w:rPr>
              <w:rFonts w:ascii="Calibri" w:hAnsi="Calibri" w:cs="Calibri"/>
              <w:szCs w:val="22"/>
            </w:rPr>
            <w:t>Include all figures in their own section, following references, footnotes, and tables. Include a numbered caption for each figure. Use the Table/Figure style for easy spacing between figure and caption.</w:t>
          </w:r>
        </w:sdtContent>
      </w:sdt>
    </w:p>
    <w:p w14:paraId="24A98EEA" w14:textId="77777777" w:rsidR="00DF3215" w:rsidRPr="0022185A" w:rsidRDefault="00DF3215" w:rsidP="00530EF3">
      <w:pPr>
        <w:pStyle w:val="NoIndent"/>
        <w:rPr>
          <w:rFonts w:ascii="Calibri" w:hAnsi="Calibri" w:cs="Calibri"/>
        </w:rPr>
      </w:pPr>
    </w:p>
    <w:p w14:paraId="17DC7E4D" w14:textId="77777777" w:rsidR="576062CF" w:rsidRPr="0022185A" w:rsidRDefault="576062CF" w:rsidP="00530EF3">
      <w:pPr>
        <w:pStyle w:val="NoIndent"/>
        <w:rPr>
          <w:rFonts w:ascii="Calibri" w:eastAsia="Calibri" w:hAnsi="Calibri" w:cs="Calibri"/>
          <w:color w:val="000000" w:themeColor="text1"/>
        </w:rPr>
      </w:pPr>
      <w:r w:rsidRPr="0022185A">
        <w:rPr>
          <w:rFonts w:ascii="Calibri" w:hAnsi="Calibri" w:cs="Calibri"/>
          <w:noProof/>
          <w:lang w:val="en-AU" w:eastAsia="en-AU"/>
        </w:rPr>
        <w:drawing>
          <wp:inline distT="0" distB="0" distL="0" distR="0" wp14:anchorId="24ED3124" wp14:editId="3A82F537">
            <wp:extent cx="5943600" cy="3200400"/>
            <wp:effectExtent l="0" t="0" r="0" b="0"/>
            <wp:docPr id="762097935" name="Picture 762097935" descr="Sampl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14:paraId="00E61AE8" w14:textId="77777777" w:rsidR="709762D6" w:rsidRPr="0022185A" w:rsidRDefault="709762D6" w:rsidP="709762D6">
      <w:pPr>
        <w:rPr>
          <w:rFonts w:ascii="Calibri" w:hAnsi="Calibri" w:cs="Calibri"/>
        </w:rPr>
      </w:pPr>
    </w:p>
    <w:p w14:paraId="16A2DBF9" w14:textId="77777777" w:rsidR="5643BF48" w:rsidRPr="0022185A" w:rsidRDefault="5643BF48" w:rsidP="5643BF48">
      <w:pPr>
        <w:rPr>
          <w:rFonts w:ascii="Calibri" w:hAnsi="Calibri" w:cs="Calibri"/>
        </w:rPr>
      </w:pPr>
    </w:p>
    <w:p w14:paraId="00DDA0F3" w14:textId="77777777" w:rsidR="576062CF" w:rsidRPr="0022185A" w:rsidRDefault="576062CF" w:rsidP="576062CF">
      <w:pPr>
        <w:rPr>
          <w:rFonts w:ascii="Calibri" w:hAnsi="Calibri" w:cs="Calibri"/>
        </w:rPr>
      </w:pPr>
    </w:p>
    <w:p w14:paraId="51743FD0" w14:textId="77777777" w:rsidR="576062CF" w:rsidRPr="0022185A" w:rsidRDefault="576062CF" w:rsidP="576062CF">
      <w:pPr>
        <w:rPr>
          <w:rFonts w:ascii="Calibri" w:hAnsi="Calibri" w:cs="Calibri"/>
        </w:rPr>
      </w:pPr>
    </w:p>
    <w:p w14:paraId="73C0F33A" w14:textId="77777777" w:rsidR="576062CF" w:rsidRPr="0022185A" w:rsidRDefault="576062CF" w:rsidP="576062CF">
      <w:pPr>
        <w:rPr>
          <w:rFonts w:ascii="Calibri" w:hAnsi="Calibri" w:cs="Calibri"/>
        </w:rPr>
      </w:pPr>
    </w:p>
    <w:p w14:paraId="4C3FF1E7" w14:textId="77777777" w:rsidR="576062CF" w:rsidRPr="0022185A" w:rsidRDefault="576062CF" w:rsidP="576062CF">
      <w:pPr>
        <w:rPr>
          <w:rFonts w:ascii="Calibri" w:hAnsi="Calibri" w:cs="Calibri"/>
        </w:rPr>
      </w:pPr>
    </w:p>
    <w:p w14:paraId="4C30123E" w14:textId="77777777" w:rsidR="576062CF" w:rsidRPr="0022185A" w:rsidRDefault="00E848D1" w:rsidP="0F5677D9">
      <w:pPr>
        <w:rPr>
          <w:rFonts w:ascii="Calibri" w:hAnsi="Calibri" w:cs="Calibri"/>
          <w:i/>
          <w:iCs/>
        </w:rPr>
      </w:pPr>
      <w:sdt>
        <w:sdtPr>
          <w:rPr>
            <w:rFonts w:ascii="Calibri" w:hAnsi="Calibri" w:cs="Calibri"/>
            <w:i/>
            <w:iCs/>
          </w:rPr>
          <w:id w:val="-1581046504"/>
          <w:placeholder>
            <w:docPart w:val="ED9A1FD489A44E19A6C1B8B8E02884EB"/>
          </w:placeholder>
          <w:temporary/>
          <w:showingPlcHdr/>
          <w15:appearance w15:val="hidden"/>
        </w:sdtPr>
        <w:sdtEndPr/>
        <w:sdtContent>
          <w:r w:rsidR="00727711" w:rsidRPr="0022185A">
            <w:rPr>
              <w:rFonts w:ascii="Calibri" w:hAnsi="Calibri" w:cs="Calibri"/>
              <w:i/>
              <w:iCs/>
            </w:rPr>
            <w:t xml:space="preserve">For additional information on APA Style formatting, please consult the </w:t>
          </w:r>
          <w:hyperlink r:id="rId11">
            <w:r w:rsidR="00727711" w:rsidRPr="0022185A">
              <w:rPr>
                <w:rStyle w:val="Hyperlink"/>
                <w:rFonts w:ascii="Calibri" w:hAnsi="Calibri" w:cs="Calibri"/>
                <w:i/>
                <w:iCs/>
              </w:rPr>
              <w:t>APA Style Manual, 7th Edition</w:t>
            </w:r>
          </w:hyperlink>
          <w:r w:rsidR="00727711" w:rsidRPr="0022185A">
            <w:rPr>
              <w:rFonts w:ascii="Calibri" w:hAnsi="Calibri" w:cs="Calibri"/>
              <w:i/>
              <w:iCs/>
            </w:rPr>
            <w:t>.</w:t>
          </w:r>
        </w:sdtContent>
      </w:sdt>
    </w:p>
    <w:sectPr w:rsidR="576062CF" w:rsidRPr="0022185A" w:rsidSect="003E62DE">
      <w:headerReference w:type="even" r:id="rId12"/>
      <w:headerReference w:type="default" r:id="rId13"/>
      <w:footerReference w:type="even" r:id="rId14"/>
      <w:footerReference w:type="default" r:id="rId15"/>
      <w:headerReference w:type="first" r:id="rId16"/>
      <w:footerReference w:type="first" r:id="rId17"/>
      <w:pgSz w:w="11906" w:h="16838" w:code="9"/>
      <w:pgMar w:top="1418" w:right="1418" w:bottom="1418"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DD8D3" w14:textId="77777777" w:rsidR="00E848D1" w:rsidRDefault="00E848D1">
      <w:pPr>
        <w:spacing w:line="240" w:lineRule="auto"/>
      </w:pPr>
      <w:r>
        <w:separator/>
      </w:r>
    </w:p>
  </w:endnote>
  <w:endnote w:type="continuationSeparator" w:id="0">
    <w:p w14:paraId="72733135" w14:textId="77777777" w:rsidR="00E848D1" w:rsidRDefault="00E848D1">
      <w:pPr>
        <w:spacing w:line="240" w:lineRule="auto"/>
      </w:pPr>
      <w:r>
        <w:continuationSeparator/>
      </w:r>
    </w:p>
  </w:endnote>
  <w:endnote w:type="continuationNotice" w:id="1">
    <w:p w14:paraId="03386A9A" w14:textId="77777777" w:rsidR="00E848D1" w:rsidRDefault="00E848D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rdia New">
    <w:panose1 w:val="020B0304020202020204"/>
    <w:charset w:val="00"/>
    <w:family w:val="swiss"/>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C854" w14:textId="77777777" w:rsidR="00CA1E31" w:rsidRDefault="00CA1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47743DB4" w14:textId="77777777" w:rsidTr="733B038C">
      <w:tc>
        <w:tcPr>
          <w:tcW w:w="3120" w:type="dxa"/>
        </w:tcPr>
        <w:p w14:paraId="7EE563BB" w14:textId="77777777" w:rsidR="733B038C" w:rsidRDefault="733B038C" w:rsidP="733B038C">
          <w:pPr>
            <w:pStyle w:val="Header"/>
            <w:ind w:left="-115"/>
          </w:pPr>
        </w:p>
      </w:tc>
      <w:tc>
        <w:tcPr>
          <w:tcW w:w="3120" w:type="dxa"/>
        </w:tcPr>
        <w:p w14:paraId="412FFAAA" w14:textId="77777777" w:rsidR="733B038C" w:rsidRDefault="733B038C" w:rsidP="733B038C">
          <w:pPr>
            <w:pStyle w:val="Header"/>
            <w:jc w:val="center"/>
          </w:pPr>
        </w:p>
      </w:tc>
      <w:tc>
        <w:tcPr>
          <w:tcW w:w="3120" w:type="dxa"/>
        </w:tcPr>
        <w:p w14:paraId="68B01DCD" w14:textId="77777777" w:rsidR="733B038C" w:rsidRDefault="733B038C" w:rsidP="733B038C">
          <w:pPr>
            <w:pStyle w:val="Header"/>
            <w:ind w:right="-115"/>
            <w:jc w:val="right"/>
          </w:pPr>
        </w:p>
      </w:tc>
    </w:tr>
  </w:tbl>
  <w:p w14:paraId="5170025F" w14:textId="77777777" w:rsidR="733B038C" w:rsidRDefault="733B038C" w:rsidP="733B03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369D84E5" w14:textId="77777777" w:rsidTr="733B038C">
      <w:tc>
        <w:tcPr>
          <w:tcW w:w="3120" w:type="dxa"/>
        </w:tcPr>
        <w:p w14:paraId="458EC8F4" w14:textId="77777777" w:rsidR="733B038C" w:rsidRDefault="733B038C" w:rsidP="733B038C">
          <w:pPr>
            <w:pStyle w:val="Header"/>
            <w:ind w:left="-115"/>
          </w:pPr>
        </w:p>
      </w:tc>
      <w:tc>
        <w:tcPr>
          <w:tcW w:w="3120" w:type="dxa"/>
        </w:tcPr>
        <w:p w14:paraId="11C00479" w14:textId="77777777" w:rsidR="733B038C" w:rsidRDefault="733B038C" w:rsidP="733B038C">
          <w:pPr>
            <w:pStyle w:val="Header"/>
            <w:jc w:val="center"/>
          </w:pPr>
        </w:p>
      </w:tc>
      <w:tc>
        <w:tcPr>
          <w:tcW w:w="3120" w:type="dxa"/>
        </w:tcPr>
        <w:p w14:paraId="0E78428B" w14:textId="77777777" w:rsidR="733B038C" w:rsidRDefault="733B038C" w:rsidP="733B038C">
          <w:pPr>
            <w:pStyle w:val="Header"/>
            <w:ind w:right="-115"/>
            <w:jc w:val="right"/>
          </w:pPr>
        </w:p>
      </w:tc>
    </w:tr>
  </w:tbl>
  <w:p w14:paraId="54001A16"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BF9BD" w14:textId="77777777" w:rsidR="00E848D1" w:rsidRDefault="00E848D1">
      <w:pPr>
        <w:spacing w:line="240" w:lineRule="auto"/>
      </w:pPr>
      <w:r>
        <w:separator/>
      </w:r>
    </w:p>
  </w:footnote>
  <w:footnote w:type="continuationSeparator" w:id="0">
    <w:p w14:paraId="5C2CACD2" w14:textId="77777777" w:rsidR="00E848D1" w:rsidRDefault="00E848D1">
      <w:pPr>
        <w:spacing w:line="240" w:lineRule="auto"/>
      </w:pPr>
      <w:r>
        <w:continuationSeparator/>
      </w:r>
    </w:p>
  </w:footnote>
  <w:footnote w:type="continuationNotice" w:id="1">
    <w:p w14:paraId="3C527A91" w14:textId="77777777" w:rsidR="00E848D1" w:rsidRDefault="00E848D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ACCB" w14:textId="77777777" w:rsidR="00CA1E31" w:rsidRDefault="00CA1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337BF78E" w14:textId="77777777" w:rsidTr="008830C9">
      <w:tc>
        <w:tcPr>
          <w:tcW w:w="3120" w:type="dxa"/>
        </w:tcPr>
        <w:p w14:paraId="5E04C33B" w14:textId="77777777" w:rsidR="00604652" w:rsidRDefault="00E848D1" w:rsidP="00604652">
          <w:pPr>
            <w:pStyle w:val="Header"/>
          </w:pPr>
          <w:sdt>
            <w:sdtPr>
              <w:id w:val="-1622601055"/>
              <w:placeholder>
                <w:docPart w:val="ADCED53A96A54B97B46032DD01FFC891"/>
              </w:placeholder>
              <w:temporary/>
              <w:showingPlcHdr/>
              <w15:appearance w15:val="hidden"/>
            </w:sdtPr>
            <w:sdtEndPr/>
            <w:sdtContent>
              <w:r w:rsidR="00604652" w:rsidRPr="00FD478C">
                <w:t>RUNNING HEAD TITLE</w:t>
              </w:r>
            </w:sdtContent>
          </w:sdt>
          <w:r w:rsidR="00904DBE">
            <w:t xml:space="preserve"> </w:t>
          </w:r>
          <w:sdt>
            <w:sdtPr>
              <w:id w:val="-82374865"/>
              <w:placeholder>
                <w:docPart w:val="FA722467F2054408ABBC319B928E2D33"/>
              </w:placeholder>
              <w:temporary/>
              <w:showingPlcHdr/>
              <w15:appearance w15:val="hidden"/>
            </w:sdtPr>
            <w:sdtEndPr/>
            <w:sdtContent>
              <w:r w:rsidR="00604652">
                <w:t>(SHORTENED)</w:t>
              </w:r>
            </w:sdtContent>
          </w:sdt>
        </w:p>
      </w:tc>
      <w:tc>
        <w:tcPr>
          <w:tcW w:w="3120" w:type="dxa"/>
        </w:tcPr>
        <w:p w14:paraId="77C290BD" w14:textId="77777777" w:rsidR="00904DBE" w:rsidRDefault="00904DBE" w:rsidP="00904DBE">
          <w:pPr>
            <w:pStyle w:val="Header"/>
            <w:jc w:val="center"/>
          </w:pPr>
        </w:p>
      </w:tc>
      <w:tc>
        <w:tcPr>
          <w:tcW w:w="3120" w:type="dxa"/>
        </w:tcPr>
        <w:p w14:paraId="7E37887C"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35D4DBD4" w14:textId="77777777" w:rsidR="733B038C" w:rsidRDefault="733B038C" w:rsidP="733B03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1B1F39F5" w14:textId="77777777" w:rsidTr="00FD478C">
      <w:tc>
        <w:tcPr>
          <w:tcW w:w="3120" w:type="dxa"/>
        </w:tcPr>
        <w:p w14:paraId="1D8C113C" w14:textId="77777777" w:rsidR="733B038C" w:rsidRPr="00FD478C" w:rsidRDefault="00E848D1" w:rsidP="00FD478C">
          <w:pPr>
            <w:pStyle w:val="Header"/>
          </w:pPr>
          <w:sdt>
            <w:sdtPr>
              <w:id w:val="-376635527"/>
              <w:placeholder>
                <w:docPart w:val="9B9C57C9BF5246F084C8F1D76E16EC84"/>
              </w:placeholder>
              <w:temporary/>
              <w:showingPlcHdr/>
              <w15:appearance w15:val="hidden"/>
            </w:sdtPr>
            <w:sdtEndPr/>
            <w:sdtContent>
              <w:r w:rsidR="00A75901" w:rsidRPr="00FD478C">
                <w:t>RUNNING HEAD TITLE</w:t>
              </w:r>
            </w:sdtContent>
          </w:sdt>
        </w:p>
      </w:tc>
      <w:tc>
        <w:tcPr>
          <w:tcW w:w="3120" w:type="dxa"/>
        </w:tcPr>
        <w:p w14:paraId="217DF162" w14:textId="77777777" w:rsidR="733B038C" w:rsidRDefault="733B038C" w:rsidP="733B038C">
          <w:pPr>
            <w:pStyle w:val="Header"/>
            <w:jc w:val="center"/>
          </w:pPr>
        </w:p>
      </w:tc>
      <w:tc>
        <w:tcPr>
          <w:tcW w:w="3120" w:type="dxa"/>
        </w:tcPr>
        <w:p w14:paraId="77A1F41F" w14:textId="77777777" w:rsidR="733B038C" w:rsidRDefault="733B038C" w:rsidP="733B038C">
          <w:pPr>
            <w:pStyle w:val="Header"/>
            <w:ind w:right="-115"/>
            <w:jc w:val="right"/>
          </w:pPr>
        </w:p>
      </w:tc>
    </w:tr>
  </w:tbl>
  <w:p w14:paraId="17FF26AD"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C08"/>
    <w:rsid w:val="0002365A"/>
    <w:rsid w:val="0008205E"/>
    <w:rsid w:val="0018424A"/>
    <w:rsid w:val="001D31B0"/>
    <w:rsid w:val="0022185A"/>
    <w:rsid w:val="002C3BE4"/>
    <w:rsid w:val="002F7E04"/>
    <w:rsid w:val="003553CD"/>
    <w:rsid w:val="00360168"/>
    <w:rsid w:val="00371BD9"/>
    <w:rsid w:val="003E62DE"/>
    <w:rsid w:val="0042207D"/>
    <w:rsid w:val="00483D7E"/>
    <w:rsid w:val="004B4245"/>
    <w:rsid w:val="004C683E"/>
    <w:rsid w:val="00500997"/>
    <w:rsid w:val="00514EBF"/>
    <w:rsid w:val="00530EF3"/>
    <w:rsid w:val="005936DA"/>
    <w:rsid w:val="005C4A43"/>
    <w:rsid w:val="005C4C44"/>
    <w:rsid w:val="00604652"/>
    <w:rsid w:val="006C101C"/>
    <w:rsid w:val="006F4709"/>
    <w:rsid w:val="00702B81"/>
    <w:rsid w:val="00727711"/>
    <w:rsid w:val="0074264E"/>
    <w:rsid w:val="0078372F"/>
    <w:rsid w:val="00796468"/>
    <w:rsid w:val="007D4A2B"/>
    <w:rsid w:val="007E2D6A"/>
    <w:rsid w:val="008078FA"/>
    <w:rsid w:val="00823731"/>
    <w:rsid w:val="008F742B"/>
    <w:rsid w:val="00904DBE"/>
    <w:rsid w:val="00936311"/>
    <w:rsid w:val="009C07B5"/>
    <w:rsid w:val="00A75901"/>
    <w:rsid w:val="00AE506B"/>
    <w:rsid w:val="00B5233A"/>
    <w:rsid w:val="00BA6612"/>
    <w:rsid w:val="00C26C30"/>
    <w:rsid w:val="00C45C08"/>
    <w:rsid w:val="00C5005D"/>
    <w:rsid w:val="00CA1E31"/>
    <w:rsid w:val="00CD7F50"/>
    <w:rsid w:val="00DA395D"/>
    <w:rsid w:val="00DB79C0"/>
    <w:rsid w:val="00DD2678"/>
    <w:rsid w:val="00DF1ADF"/>
    <w:rsid w:val="00DF3215"/>
    <w:rsid w:val="00E078FD"/>
    <w:rsid w:val="00E23707"/>
    <w:rsid w:val="00E40211"/>
    <w:rsid w:val="00E848D1"/>
    <w:rsid w:val="00E879E7"/>
    <w:rsid w:val="00E9779C"/>
    <w:rsid w:val="00EC2A40"/>
    <w:rsid w:val="00EC5802"/>
    <w:rsid w:val="00F20C5D"/>
    <w:rsid w:val="00F43ACD"/>
    <w:rsid w:val="00F66C71"/>
    <w:rsid w:val="00F941E8"/>
    <w:rsid w:val="00FA1E0E"/>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255E0"/>
  <w15:chartTrackingRefBased/>
  <w15:docId w15:val="{F1F475A3-3569-4B6D-9716-28B19B36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pastyle.apa.org/style-grammar-guidelines"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AppData\Local\Microsoft\Office\16.0\DTS\en-US%7bF0747415-14C5-426B-AF6E-340C555D31C1%7d\%7b4CE444CA-3A44-4CB7-B8D1-859B8FAF59D1%7dTF795a8be7-09f1-4a99-b0d5-9ceb1acfb335f93d958e_win32-29f8f7c6876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B6E2F4F06D41779B1C64D46AFD59F1"/>
        <w:category>
          <w:name w:val="General"/>
          <w:gallery w:val="placeholder"/>
        </w:category>
        <w:types>
          <w:type w:val="bbPlcHdr"/>
        </w:types>
        <w:behaviors>
          <w:behavior w:val="content"/>
        </w:behaviors>
        <w:guid w:val="{2F45030D-E4A3-48C3-AA61-4C9D8FB2E97C}"/>
      </w:docPartPr>
      <w:docPartBody>
        <w:p w:rsidR="002701DF" w:rsidRDefault="002701DF">
          <w:pPr>
            <w:pStyle w:val="95B6E2F4F06D41779B1C64D46AFD59F1"/>
          </w:pPr>
          <w:r>
            <w:t>Course Number:</w:t>
          </w:r>
        </w:p>
      </w:docPartBody>
    </w:docPart>
    <w:docPart>
      <w:docPartPr>
        <w:name w:val="DED9614ACD7B487581DE0AB7B14C1EF7"/>
        <w:category>
          <w:name w:val="General"/>
          <w:gallery w:val="placeholder"/>
        </w:category>
        <w:types>
          <w:type w:val="bbPlcHdr"/>
        </w:types>
        <w:behaviors>
          <w:behavior w:val="content"/>
        </w:behaviors>
        <w:guid w:val="{0F555A5B-BDAB-4F7B-9545-934D623DA1E8}"/>
      </w:docPartPr>
      <w:docPartBody>
        <w:p w:rsidR="002701DF" w:rsidRDefault="002701DF">
          <w:pPr>
            <w:pStyle w:val="DED9614ACD7B487581DE0AB7B14C1EF7"/>
          </w:pPr>
          <w:r>
            <w:t>Course Name</w:t>
          </w:r>
        </w:p>
      </w:docPartBody>
    </w:docPart>
    <w:docPart>
      <w:docPartPr>
        <w:name w:val="645F5DDA30A54A7AB7051A369E9A9F73"/>
        <w:category>
          <w:name w:val="General"/>
          <w:gallery w:val="placeholder"/>
        </w:category>
        <w:types>
          <w:type w:val="bbPlcHdr"/>
        </w:types>
        <w:behaviors>
          <w:behavior w:val="content"/>
        </w:behaviors>
        <w:guid w:val="{697A7D5E-2215-47E9-9ABF-85E24BA5A0C4}"/>
      </w:docPartPr>
      <w:docPartBody>
        <w:p w:rsidR="002701DF" w:rsidRDefault="002701DF">
          <w:pPr>
            <w:pStyle w:val="645F5DDA30A54A7AB7051A369E9A9F73"/>
          </w:pPr>
          <w:r w:rsidRPr="576062CF">
            <w:t>Author Note</w:t>
          </w:r>
        </w:p>
      </w:docPartBody>
    </w:docPart>
    <w:docPart>
      <w:docPartPr>
        <w:name w:val="A4684140D1C04EBBABA8C908B5A8D316"/>
        <w:category>
          <w:name w:val="General"/>
          <w:gallery w:val="placeholder"/>
        </w:category>
        <w:types>
          <w:type w:val="bbPlcHdr"/>
        </w:types>
        <w:behaviors>
          <w:behavior w:val="content"/>
        </w:behaviors>
        <w:guid w:val="{2CCB0B38-2A25-4A55-8B9C-A4B3F57C8BCE}"/>
      </w:docPartPr>
      <w:docPartBody>
        <w:p w:rsidR="002701DF" w:rsidRDefault="002701DF">
          <w:pPr>
            <w:pStyle w:val="A4684140D1C04EBBABA8C908B5A8D316"/>
          </w:pPr>
          <w:r>
            <w:t>Include any grant/funding information and a complete correspondence address.</w:t>
          </w:r>
        </w:p>
      </w:docPartBody>
    </w:docPart>
    <w:docPart>
      <w:docPartPr>
        <w:name w:val="6A28C414E81E48C89B84DBF965A47327"/>
        <w:category>
          <w:name w:val="General"/>
          <w:gallery w:val="placeholder"/>
        </w:category>
        <w:types>
          <w:type w:val="bbPlcHdr"/>
        </w:types>
        <w:behaviors>
          <w:behavior w:val="content"/>
        </w:behaviors>
        <w:guid w:val="{3431CC16-2157-4DDE-AA2F-BE4B1E697D69}"/>
      </w:docPartPr>
      <w:docPartBody>
        <w:p w:rsidR="002701DF" w:rsidRDefault="002701DF">
          <w:pPr>
            <w:pStyle w:val="6A28C414E81E48C89B84DBF965A47327"/>
          </w:pPr>
          <w:r w:rsidRPr="576062CF">
            <w:t>Abstract</w:t>
          </w:r>
        </w:p>
      </w:docPartBody>
    </w:docPart>
    <w:docPart>
      <w:docPartPr>
        <w:name w:val="71E5A8B7A2D9489595064DF096F9BF13"/>
        <w:category>
          <w:name w:val="General"/>
          <w:gallery w:val="placeholder"/>
        </w:category>
        <w:types>
          <w:type w:val="bbPlcHdr"/>
        </w:types>
        <w:behaviors>
          <w:behavior w:val="content"/>
        </w:behaviors>
        <w:guid w:val="{A33D3C20-88F0-4ECE-B573-FCE36B16101C}"/>
      </w:docPartPr>
      <w:docPartBody>
        <w:p w:rsidR="002701DF" w:rsidRDefault="002701DF">
          <w:pPr>
            <w:pStyle w:val="71E5A8B7A2D9489595064DF096F9BF13"/>
          </w:pPr>
          <w:r w:rsidRPr="00500997">
            <w:rPr>
              <w:rStyle w:val="Emphasis"/>
            </w:rPr>
            <w:t>Keywords</w:t>
          </w:r>
          <w:r>
            <w:t>:</w:t>
          </w:r>
        </w:p>
      </w:docPartBody>
    </w:docPart>
    <w:docPart>
      <w:docPartPr>
        <w:name w:val="8F4A3974A9DE423C89B357CD548AA943"/>
        <w:category>
          <w:name w:val="General"/>
          <w:gallery w:val="placeholder"/>
        </w:category>
        <w:types>
          <w:type w:val="bbPlcHdr"/>
        </w:types>
        <w:behaviors>
          <w:behavior w:val="content"/>
        </w:behaviors>
        <w:guid w:val="{7832D110-3FD4-4D45-9CB0-298F9F18AE92}"/>
      </w:docPartPr>
      <w:docPartBody>
        <w:p w:rsidR="002701DF" w:rsidRDefault="002701DF">
          <w:pPr>
            <w:pStyle w:val="8F4A3974A9DE423C89B357CD548AA943"/>
          </w:pPr>
          <w:r>
            <w:t>Add keywords here.</w:t>
          </w:r>
        </w:p>
      </w:docPartBody>
    </w:docPart>
    <w:docPart>
      <w:docPartPr>
        <w:name w:val="C399E17A793E44CA9D76AF301B268127"/>
        <w:category>
          <w:name w:val="General"/>
          <w:gallery w:val="placeholder"/>
        </w:category>
        <w:types>
          <w:type w:val="bbPlcHdr"/>
        </w:types>
        <w:behaviors>
          <w:behavior w:val="content"/>
        </w:behaviors>
        <w:guid w:val="{8E367D73-AE0D-40B2-A77D-054A4CE800D1}"/>
      </w:docPartPr>
      <w:docPartBody>
        <w:p w:rsidR="002701DF" w:rsidRDefault="002701DF">
          <w:pPr>
            <w:pStyle w:val="C399E17A793E44CA9D76AF301B268127"/>
          </w:pPr>
          <w:r>
            <w:t>Footnotes</w:t>
          </w:r>
        </w:p>
      </w:docPartBody>
    </w:docPart>
    <w:docPart>
      <w:docPartPr>
        <w:name w:val="4C54B38887844088895379BCCF919384"/>
        <w:category>
          <w:name w:val="General"/>
          <w:gallery w:val="placeholder"/>
        </w:category>
        <w:types>
          <w:type w:val="bbPlcHdr"/>
        </w:types>
        <w:behaviors>
          <w:behavior w:val="content"/>
        </w:behaviors>
        <w:guid w:val="{9FC60E10-AF18-415B-995E-EB77870D5FBB}"/>
      </w:docPartPr>
      <w:docPartBody>
        <w:p w:rsidR="002701DF" w:rsidRDefault="002701DF">
          <w:pPr>
            <w:pStyle w:val="4C54B38887844088895379BCCF919384"/>
          </w:pPr>
          <w:r w:rsidRPr="72E609EB">
            <w:rPr>
              <w:vertAlign w:val="superscript"/>
            </w:rPr>
            <w:t>1</w:t>
          </w:r>
          <w:r>
            <w:t xml:space="preserve">For APA reports, add footnotes manually on their own page following references. </w:t>
          </w:r>
          <w:r w:rsidRPr="72E609EB">
            <w:rPr>
              <w:u w:val="single"/>
            </w:rPr>
            <w:t>Do not use the</w:t>
          </w:r>
          <w:r w:rsidRPr="72E609EB">
            <w:rPr>
              <w:b/>
              <w:bCs/>
              <w:u w:val="single"/>
            </w:rPr>
            <w:t xml:space="preserve"> Insert</w:t>
          </w:r>
          <w:r w:rsidRPr="72E609EB">
            <w:rPr>
              <w:u w:val="single"/>
            </w:rPr>
            <w:t xml:space="preserve"> </w:t>
          </w:r>
          <w:r w:rsidRPr="72E609EB">
            <w:rPr>
              <w:b/>
              <w:bCs/>
              <w:u w:val="single"/>
            </w:rPr>
            <w:t>Footnotes</w:t>
          </w:r>
          <w:r w:rsidRPr="72E609EB">
            <w:rPr>
              <w:u w:val="single"/>
            </w:rPr>
            <w:t xml:space="preserve"> method on the </w:t>
          </w:r>
          <w:r w:rsidRPr="72E609EB">
            <w:rPr>
              <w:b/>
              <w:bCs/>
              <w:u w:val="single"/>
            </w:rPr>
            <w:t>References</w:t>
          </w:r>
          <w:r w:rsidRPr="72E609EB">
            <w:rPr>
              <w:u w:val="single"/>
            </w:rPr>
            <w:t xml:space="preserve"> tab as they will not be formatted correctly. </w:t>
          </w:r>
          <w:r>
            <w:t xml:space="preserve">For APA formatting requirements, it’s easier to type your own footnote references and notes. To format a footnote reference, select the number and then, on the </w:t>
          </w:r>
          <w:r w:rsidRPr="72E609EB">
            <w:rPr>
              <w:b/>
              <w:bCs/>
            </w:rPr>
            <w:t>Home</w:t>
          </w:r>
          <w:r>
            <w:t xml:space="preserve"> tab, in the </w:t>
          </w:r>
          <w:r w:rsidRPr="72E609EB">
            <w:rPr>
              <w:b/>
              <w:bCs/>
            </w:rPr>
            <w:t>Styles</w:t>
          </w:r>
          <w:r>
            <w:t xml:space="preserve"> gallery, click </w:t>
          </w:r>
          <w:r w:rsidRPr="72E609EB">
            <w:rPr>
              <w:b/>
              <w:bCs/>
            </w:rPr>
            <w:t>Footnote Reference</w:t>
          </w:r>
          <w:r>
            <w:t xml:space="preserve">. The body of a footnote, such as this example, uses the </w:t>
          </w:r>
          <w:r w:rsidRPr="72E609EB">
            <w:rPr>
              <w:b/>
              <w:bCs/>
            </w:rPr>
            <w:t>Normal</w:t>
          </w:r>
          <w:r>
            <w:t xml:space="preserve"> text style. If you delete this sample footnote, d</w:t>
          </w:r>
          <w:r>
            <w:t>on’t forget to delete its in-text reference at the end of the sample Heading 2 paragraph on the first page of body content in this template.</w:t>
          </w:r>
        </w:p>
      </w:docPartBody>
    </w:docPart>
    <w:docPart>
      <w:docPartPr>
        <w:name w:val="382828B4C10B4E29AE200F2FE966913F"/>
        <w:category>
          <w:name w:val="General"/>
          <w:gallery w:val="placeholder"/>
        </w:category>
        <w:types>
          <w:type w:val="bbPlcHdr"/>
        </w:types>
        <w:behaviors>
          <w:behavior w:val="content"/>
        </w:behaviors>
        <w:guid w:val="{7E5BBA17-A427-40F4-B380-6F396E014F62}"/>
      </w:docPartPr>
      <w:docPartBody>
        <w:p w:rsidR="002701DF" w:rsidRDefault="002701DF">
          <w:pPr>
            <w:pStyle w:val="382828B4C10B4E29AE200F2FE966913F"/>
          </w:pPr>
          <w:r w:rsidRPr="576062CF">
            <w:t>Tables</w:t>
          </w:r>
        </w:p>
      </w:docPartBody>
    </w:docPart>
    <w:docPart>
      <w:docPartPr>
        <w:name w:val="9E20EE856C2C437494F6BE3EDCCD9DF9"/>
        <w:category>
          <w:name w:val="General"/>
          <w:gallery w:val="placeholder"/>
        </w:category>
        <w:types>
          <w:type w:val="bbPlcHdr"/>
        </w:types>
        <w:behaviors>
          <w:behavior w:val="content"/>
        </w:behaviors>
        <w:guid w:val="{7F09011F-EF20-45AB-8D15-E27D29C4468E}"/>
      </w:docPartPr>
      <w:docPartBody>
        <w:p w:rsidR="002701DF" w:rsidRDefault="002701DF">
          <w:pPr>
            <w:pStyle w:val="9E20EE856C2C437494F6BE3EDCCD9DF9"/>
          </w:pPr>
          <w:r>
            <w:t>Table 1</w:t>
          </w:r>
        </w:p>
      </w:docPartBody>
    </w:docPart>
    <w:docPart>
      <w:docPartPr>
        <w:name w:val="A7DFE037BB2C4E06BED9C0D8CDD366B9"/>
        <w:category>
          <w:name w:val="General"/>
          <w:gallery w:val="placeholder"/>
        </w:category>
        <w:types>
          <w:type w:val="bbPlcHdr"/>
        </w:types>
        <w:behaviors>
          <w:behavior w:val="content"/>
        </w:behaviors>
        <w:guid w:val="{93D361A3-1854-4BC2-ABA0-A7536BFCF232}"/>
      </w:docPartPr>
      <w:docPartBody>
        <w:p w:rsidR="002701DF" w:rsidRDefault="002701DF">
          <w:pPr>
            <w:pStyle w:val="A7DFE037BB2C4E06BED9C0D8CDD366B9"/>
          </w:pPr>
          <w:r w:rsidRPr="00530EF3">
            <w:t>Table Title</w:t>
          </w:r>
        </w:p>
      </w:docPartBody>
    </w:docPart>
    <w:docPart>
      <w:docPartPr>
        <w:name w:val="31D33E6FB7074DFEA93A2D36CEA46D5B"/>
        <w:category>
          <w:name w:val="General"/>
          <w:gallery w:val="placeholder"/>
        </w:category>
        <w:types>
          <w:type w:val="bbPlcHdr"/>
        </w:types>
        <w:behaviors>
          <w:behavior w:val="content"/>
        </w:behaviors>
        <w:guid w:val="{91C29BF4-DAF5-4A0A-B4D5-C4B19B6DC559}"/>
      </w:docPartPr>
      <w:docPartBody>
        <w:p w:rsidR="002701DF" w:rsidRDefault="002701DF">
          <w:pPr>
            <w:pStyle w:val="31D33E6FB7074DFEA93A2D36CEA46D5B"/>
          </w:pPr>
          <w:r w:rsidRPr="576062CF">
            <w:t>Column Head</w:t>
          </w:r>
        </w:p>
      </w:docPartBody>
    </w:docPart>
    <w:docPart>
      <w:docPartPr>
        <w:name w:val="58AECB9D22034A6080C92DFFDB59C57D"/>
        <w:category>
          <w:name w:val="General"/>
          <w:gallery w:val="placeholder"/>
        </w:category>
        <w:types>
          <w:type w:val="bbPlcHdr"/>
        </w:types>
        <w:behaviors>
          <w:behavior w:val="content"/>
        </w:behaviors>
        <w:guid w:val="{7AE7EBC7-3850-419D-90B2-F385D9600D44}"/>
      </w:docPartPr>
      <w:docPartBody>
        <w:p w:rsidR="002701DF" w:rsidRDefault="002701DF">
          <w:pPr>
            <w:pStyle w:val="58AECB9D22034A6080C92DFFDB59C57D"/>
          </w:pPr>
          <w:r w:rsidRPr="576062CF">
            <w:t>Column Head</w:t>
          </w:r>
        </w:p>
      </w:docPartBody>
    </w:docPart>
    <w:docPart>
      <w:docPartPr>
        <w:name w:val="4D123B5BD8A944ACAD00C15D79E2D7CD"/>
        <w:category>
          <w:name w:val="General"/>
          <w:gallery w:val="placeholder"/>
        </w:category>
        <w:types>
          <w:type w:val="bbPlcHdr"/>
        </w:types>
        <w:behaviors>
          <w:behavior w:val="content"/>
        </w:behaviors>
        <w:guid w:val="{4019CA36-FA96-4FE9-9E81-3D03D151DC23}"/>
      </w:docPartPr>
      <w:docPartBody>
        <w:p w:rsidR="002701DF" w:rsidRDefault="002701DF">
          <w:pPr>
            <w:pStyle w:val="4D123B5BD8A944ACAD00C15D79E2D7CD"/>
          </w:pPr>
          <w:r w:rsidRPr="576062CF">
            <w:t>Column Head</w:t>
          </w:r>
        </w:p>
      </w:docPartBody>
    </w:docPart>
    <w:docPart>
      <w:docPartPr>
        <w:name w:val="4339B1A9FE834A848479F65005C769A5"/>
        <w:category>
          <w:name w:val="General"/>
          <w:gallery w:val="placeholder"/>
        </w:category>
        <w:types>
          <w:type w:val="bbPlcHdr"/>
        </w:types>
        <w:behaviors>
          <w:behavior w:val="content"/>
        </w:behaviors>
        <w:guid w:val="{C07DF744-6239-44B7-8508-0B4F073DF443}"/>
      </w:docPartPr>
      <w:docPartBody>
        <w:p w:rsidR="002701DF" w:rsidRDefault="002701DF">
          <w:pPr>
            <w:pStyle w:val="4339B1A9FE834A848479F65005C769A5"/>
          </w:pPr>
          <w:r w:rsidRPr="576062CF">
            <w:t>Column Head</w:t>
          </w:r>
        </w:p>
      </w:docPartBody>
    </w:docPart>
    <w:docPart>
      <w:docPartPr>
        <w:name w:val="00D032611AEE401A83D9972B0B610A9F"/>
        <w:category>
          <w:name w:val="General"/>
          <w:gallery w:val="placeholder"/>
        </w:category>
        <w:types>
          <w:type w:val="bbPlcHdr"/>
        </w:types>
        <w:behaviors>
          <w:behavior w:val="content"/>
        </w:behaviors>
        <w:guid w:val="{06928E1D-336A-417B-BD34-41C40B2F2A4A}"/>
      </w:docPartPr>
      <w:docPartBody>
        <w:p w:rsidR="002701DF" w:rsidRDefault="002701DF">
          <w:pPr>
            <w:pStyle w:val="00D032611AEE401A83D9972B0B610A9F"/>
          </w:pPr>
          <w:r w:rsidRPr="576062CF">
            <w:t>Column Head</w:t>
          </w:r>
        </w:p>
      </w:docPartBody>
    </w:docPart>
    <w:docPart>
      <w:docPartPr>
        <w:name w:val="2A4E26B05AA8444682B14369E9CC6322"/>
        <w:category>
          <w:name w:val="General"/>
          <w:gallery w:val="placeholder"/>
        </w:category>
        <w:types>
          <w:type w:val="bbPlcHdr"/>
        </w:types>
        <w:behaviors>
          <w:behavior w:val="content"/>
        </w:behaviors>
        <w:guid w:val="{BB6C22FC-6143-4EC5-AC1A-A5761D8C4FB2}"/>
      </w:docPartPr>
      <w:docPartBody>
        <w:p w:rsidR="002701DF" w:rsidRDefault="002701DF">
          <w:pPr>
            <w:pStyle w:val="2A4E26B05AA8444682B14369E9CC6322"/>
          </w:pPr>
          <w:r w:rsidRPr="576062CF">
            <w:t>Row Head</w:t>
          </w:r>
        </w:p>
      </w:docPartBody>
    </w:docPart>
    <w:docPart>
      <w:docPartPr>
        <w:name w:val="83ABF21E48FF42879C6FF34489D0F033"/>
        <w:category>
          <w:name w:val="General"/>
          <w:gallery w:val="placeholder"/>
        </w:category>
        <w:types>
          <w:type w:val="bbPlcHdr"/>
        </w:types>
        <w:behaviors>
          <w:behavior w:val="content"/>
        </w:behaviors>
        <w:guid w:val="{E8F3A49C-8F63-46BA-90B6-9698E03E546A}"/>
      </w:docPartPr>
      <w:docPartBody>
        <w:p w:rsidR="002701DF" w:rsidRDefault="002701DF">
          <w:pPr>
            <w:pStyle w:val="83ABF21E48FF42879C6FF34489D0F033"/>
          </w:pPr>
          <w:r>
            <w:t>123</w:t>
          </w:r>
        </w:p>
      </w:docPartBody>
    </w:docPart>
    <w:docPart>
      <w:docPartPr>
        <w:name w:val="4B52D24B14CD420FA0D6F93D17283DC1"/>
        <w:category>
          <w:name w:val="General"/>
          <w:gallery w:val="placeholder"/>
        </w:category>
        <w:types>
          <w:type w:val="bbPlcHdr"/>
        </w:types>
        <w:behaviors>
          <w:behavior w:val="content"/>
        </w:behaviors>
        <w:guid w:val="{0C68F3BD-A643-42DE-A982-135563F14462}"/>
      </w:docPartPr>
      <w:docPartBody>
        <w:p w:rsidR="002701DF" w:rsidRDefault="002701DF">
          <w:pPr>
            <w:pStyle w:val="4B52D24B14CD420FA0D6F93D17283DC1"/>
          </w:pPr>
          <w:r>
            <w:t>123</w:t>
          </w:r>
        </w:p>
      </w:docPartBody>
    </w:docPart>
    <w:docPart>
      <w:docPartPr>
        <w:name w:val="523312FCD8E449C9A76CCAA7B4DF641C"/>
        <w:category>
          <w:name w:val="General"/>
          <w:gallery w:val="placeholder"/>
        </w:category>
        <w:types>
          <w:type w:val="bbPlcHdr"/>
        </w:types>
        <w:behaviors>
          <w:behavior w:val="content"/>
        </w:behaviors>
        <w:guid w:val="{A91DCAAE-F254-43BF-9A86-782DF22AA391}"/>
      </w:docPartPr>
      <w:docPartBody>
        <w:p w:rsidR="002701DF" w:rsidRDefault="002701DF">
          <w:pPr>
            <w:pStyle w:val="523312FCD8E449C9A76CCAA7B4DF641C"/>
          </w:pPr>
          <w:r>
            <w:t>123</w:t>
          </w:r>
        </w:p>
      </w:docPartBody>
    </w:docPart>
    <w:docPart>
      <w:docPartPr>
        <w:name w:val="CE6D04B548444E039560A397D87F0E54"/>
        <w:category>
          <w:name w:val="General"/>
          <w:gallery w:val="placeholder"/>
        </w:category>
        <w:types>
          <w:type w:val="bbPlcHdr"/>
        </w:types>
        <w:behaviors>
          <w:behavior w:val="content"/>
        </w:behaviors>
        <w:guid w:val="{6A268809-C0EF-4FD2-AC70-E55B45AB2B86}"/>
      </w:docPartPr>
      <w:docPartBody>
        <w:p w:rsidR="002701DF" w:rsidRDefault="002701DF">
          <w:pPr>
            <w:pStyle w:val="CE6D04B548444E039560A397D87F0E54"/>
          </w:pPr>
          <w:r>
            <w:t>123</w:t>
          </w:r>
        </w:p>
      </w:docPartBody>
    </w:docPart>
    <w:docPart>
      <w:docPartPr>
        <w:name w:val="A4E0762F6B0C41B188F0A96C939E07EA"/>
        <w:category>
          <w:name w:val="General"/>
          <w:gallery w:val="placeholder"/>
        </w:category>
        <w:types>
          <w:type w:val="bbPlcHdr"/>
        </w:types>
        <w:behaviors>
          <w:behavior w:val="content"/>
        </w:behaviors>
        <w:guid w:val="{5064AE9D-71B8-4011-9710-E6ADE896A2EC}"/>
      </w:docPartPr>
      <w:docPartBody>
        <w:p w:rsidR="002701DF" w:rsidRDefault="002701DF">
          <w:pPr>
            <w:pStyle w:val="A4E0762F6B0C41B188F0A96C939E07EA"/>
          </w:pPr>
          <w:r w:rsidRPr="576062CF">
            <w:t>Row Head</w:t>
          </w:r>
        </w:p>
      </w:docPartBody>
    </w:docPart>
    <w:docPart>
      <w:docPartPr>
        <w:name w:val="94DF3CA3F1A9430591BC56AE2B08332C"/>
        <w:category>
          <w:name w:val="General"/>
          <w:gallery w:val="placeholder"/>
        </w:category>
        <w:types>
          <w:type w:val="bbPlcHdr"/>
        </w:types>
        <w:behaviors>
          <w:behavior w:val="content"/>
        </w:behaviors>
        <w:guid w:val="{68E131DE-5B88-4B03-BAFB-13E02718C9D4}"/>
      </w:docPartPr>
      <w:docPartBody>
        <w:p w:rsidR="002701DF" w:rsidRDefault="002701DF">
          <w:pPr>
            <w:pStyle w:val="94DF3CA3F1A9430591BC56AE2B08332C"/>
          </w:pPr>
          <w:r>
            <w:t>456</w:t>
          </w:r>
        </w:p>
      </w:docPartBody>
    </w:docPart>
    <w:docPart>
      <w:docPartPr>
        <w:name w:val="EFF9B270C0BC45DB8BD9630E0CC41AC2"/>
        <w:category>
          <w:name w:val="General"/>
          <w:gallery w:val="placeholder"/>
        </w:category>
        <w:types>
          <w:type w:val="bbPlcHdr"/>
        </w:types>
        <w:behaviors>
          <w:behavior w:val="content"/>
        </w:behaviors>
        <w:guid w:val="{7BC67F49-C6CB-4329-9014-6EA4740DE3D0}"/>
      </w:docPartPr>
      <w:docPartBody>
        <w:p w:rsidR="002701DF" w:rsidRDefault="002701DF">
          <w:pPr>
            <w:pStyle w:val="EFF9B270C0BC45DB8BD9630E0CC41AC2"/>
          </w:pPr>
          <w:r>
            <w:t>456</w:t>
          </w:r>
        </w:p>
      </w:docPartBody>
    </w:docPart>
    <w:docPart>
      <w:docPartPr>
        <w:name w:val="5D6B142C613A418485126F6DD99A9A7F"/>
        <w:category>
          <w:name w:val="General"/>
          <w:gallery w:val="placeholder"/>
        </w:category>
        <w:types>
          <w:type w:val="bbPlcHdr"/>
        </w:types>
        <w:behaviors>
          <w:behavior w:val="content"/>
        </w:behaviors>
        <w:guid w:val="{BC56426F-CC8D-48DB-8098-C19943F6BA49}"/>
      </w:docPartPr>
      <w:docPartBody>
        <w:p w:rsidR="002701DF" w:rsidRDefault="002701DF">
          <w:pPr>
            <w:pStyle w:val="5D6B142C613A418485126F6DD99A9A7F"/>
          </w:pPr>
          <w:r>
            <w:t>456</w:t>
          </w:r>
        </w:p>
      </w:docPartBody>
    </w:docPart>
    <w:docPart>
      <w:docPartPr>
        <w:name w:val="0D04CD93571F42D1881AB00A3470E21E"/>
        <w:category>
          <w:name w:val="General"/>
          <w:gallery w:val="placeholder"/>
        </w:category>
        <w:types>
          <w:type w:val="bbPlcHdr"/>
        </w:types>
        <w:behaviors>
          <w:behavior w:val="content"/>
        </w:behaviors>
        <w:guid w:val="{04EC9143-18F2-4056-B4B1-B1108D764148}"/>
      </w:docPartPr>
      <w:docPartBody>
        <w:p w:rsidR="002701DF" w:rsidRDefault="002701DF">
          <w:pPr>
            <w:pStyle w:val="0D04CD93571F42D1881AB00A3470E21E"/>
          </w:pPr>
          <w:r>
            <w:t>456</w:t>
          </w:r>
        </w:p>
      </w:docPartBody>
    </w:docPart>
    <w:docPart>
      <w:docPartPr>
        <w:name w:val="8031EC7823384520A7414347EB7DFD5B"/>
        <w:category>
          <w:name w:val="General"/>
          <w:gallery w:val="placeholder"/>
        </w:category>
        <w:types>
          <w:type w:val="bbPlcHdr"/>
        </w:types>
        <w:behaviors>
          <w:behavior w:val="content"/>
        </w:behaviors>
        <w:guid w:val="{80E3D098-6804-4B18-99A4-5949C8B305D5}"/>
      </w:docPartPr>
      <w:docPartBody>
        <w:p w:rsidR="002701DF" w:rsidRDefault="002701DF">
          <w:pPr>
            <w:pStyle w:val="8031EC7823384520A7414347EB7DFD5B"/>
          </w:pPr>
          <w:r w:rsidRPr="576062CF">
            <w:t>Row Head</w:t>
          </w:r>
        </w:p>
      </w:docPartBody>
    </w:docPart>
    <w:docPart>
      <w:docPartPr>
        <w:name w:val="7CA53220C9854EFB98F8402154066E0E"/>
        <w:category>
          <w:name w:val="General"/>
          <w:gallery w:val="placeholder"/>
        </w:category>
        <w:types>
          <w:type w:val="bbPlcHdr"/>
        </w:types>
        <w:behaviors>
          <w:behavior w:val="content"/>
        </w:behaviors>
        <w:guid w:val="{D0C3C226-61C7-48D8-9AA3-CC32AA3FCDB6}"/>
      </w:docPartPr>
      <w:docPartBody>
        <w:p w:rsidR="002701DF" w:rsidRDefault="002701DF">
          <w:pPr>
            <w:pStyle w:val="7CA53220C9854EFB98F8402154066E0E"/>
          </w:pPr>
          <w:r>
            <w:t>789</w:t>
          </w:r>
        </w:p>
      </w:docPartBody>
    </w:docPart>
    <w:docPart>
      <w:docPartPr>
        <w:name w:val="4B2E609121204FD6865835178894A469"/>
        <w:category>
          <w:name w:val="General"/>
          <w:gallery w:val="placeholder"/>
        </w:category>
        <w:types>
          <w:type w:val="bbPlcHdr"/>
        </w:types>
        <w:behaviors>
          <w:behavior w:val="content"/>
        </w:behaviors>
        <w:guid w:val="{2F9A5408-D001-45B4-963B-20E73BA6C76E}"/>
      </w:docPartPr>
      <w:docPartBody>
        <w:p w:rsidR="002701DF" w:rsidRDefault="002701DF">
          <w:pPr>
            <w:pStyle w:val="4B2E609121204FD6865835178894A469"/>
          </w:pPr>
          <w:r>
            <w:t>789</w:t>
          </w:r>
        </w:p>
      </w:docPartBody>
    </w:docPart>
    <w:docPart>
      <w:docPartPr>
        <w:name w:val="95AA529112694C32AEBEEF4F20040ACD"/>
        <w:category>
          <w:name w:val="General"/>
          <w:gallery w:val="placeholder"/>
        </w:category>
        <w:types>
          <w:type w:val="bbPlcHdr"/>
        </w:types>
        <w:behaviors>
          <w:behavior w:val="content"/>
        </w:behaviors>
        <w:guid w:val="{CE2C152E-6D6E-4B0F-ABD6-59B3298A3876}"/>
      </w:docPartPr>
      <w:docPartBody>
        <w:p w:rsidR="002701DF" w:rsidRDefault="002701DF">
          <w:pPr>
            <w:pStyle w:val="95AA529112694C32AEBEEF4F20040ACD"/>
          </w:pPr>
          <w:r>
            <w:t>789</w:t>
          </w:r>
        </w:p>
      </w:docPartBody>
    </w:docPart>
    <w:docPart>
      <w:docPartPr>
        <w:name w:val="4434783C0EA2498191E115396B0F80B7"/>
        <w:category>
          <w:name w:val="General"/>
          <w:gallery w:val="placeholder"/>
        </w:category>
        <w:types>
          <w:type w:val="bbPlcHdr"/>
        </w:types>
        <w:behaviors>
          <w:behavior w:val="content"/>
        </w:behaviors>
        <w:guid w:val="{8256E0F0-0546-4C0D-BDC0-BB2FCE0761BE}"/>
      </w:docPartPr>
      <w:docPartBody>
        <w:p w:rsidR="002701DF" w:rsidRDefault="002701DF">
          <w:pPr>
            <w:pStyle w:val="4434783C0EA2498191E115396B0F80B7"/>
          </w:pPr>
          <w:r>
            <w:t>789</w:t>
          </w:r>
        </w:p>
      </w:docPartBody>
    </w:docPart>
    <w:docPart>
      <w:docPartPr>
        <w:name w:val="269D84B2DC3540F3A8873120948CC192"/>
        <w:category>
          <w:name w:val="General"/>
          <w:gallery w:val="placeholder"/>
        </w:category>
        <w:types>
          <w:type w:val="bbPlcHdr"/>
        </w:types>
        <w:behaviors>
          <w:behavior w:val="content"/>
        </w:behaviors>
        <w:guid w:val="{9A0F88A1-AF05-4EB2-B4CB-8BDD02D63D16}"/>
      </w:docPartPr>
      <w:docPartBody>
        <w:p w:rsidR="002701DF" w:rsidRDefault="002701DF">
          <w:pPr>
            <w:pStyle w:val="269D84B2DC3540F3A8873120948CC192"/>
          </w:pPr>
          <w:r w:rsidRPr="576062CF">
            <w:t>Row Head</w:t>
          </w:r>
        </w:p>
      </w:docPartBody>
    </w:docPart>
    <w:docPart>
      <w:docPartPr>
        <w:name w:val="7A6375B7ABE7487F98A1482FE389FC28"/>
        <w:category>
          <w:name w:val="General"/>
          <w:gallery w:val="placeholder"/>
        </w:category>
        <w:types>
          <w:type w:val="bbPlcHdr"/>
        </w:types>
        <w:behaviors>
          <w:behavior w:val="content"/>
        </w:behaviors>
        <w:guid w:val="{25EE382C-2735-46C6-AC27-8A23F7032D2F}"/>
      </w:docPartPr>
      <w:docPartBody>
        <w:p w:rsidR="002701DF" w:rsidRDefault="002701DF">
          <w:pPr>
            <w:pStyle w:val="7A6375B7ABE7487F98A1482FE389FC28"/>
          </w:pPr>
          <w:r>
            <w:t>123</w:t>
          </w:r>
        </w:p>
      </w:docPartBody>
    </w:docPart>
    <w:docPart>
      <w:docPartPr>
        <w:name w:val="1E22EA3BE899401796AA527949C68026"/>
        <w:category>
          <w:name w:val="General"/>
          <w:gallery w:val="placeholder"/>
        </w:category>
        <w:types>
          <w:type w:val="bbPlcHdr"/>
        </w:types>
        <w:behaviors>
          <w:behavior w:val="content"/>
        </w:behaviors>
        <w:guid w:val="{3C8A62EC-DEF6-4668-9991-D5876E7E2C1A}"/>
      </w:docPartPr>
      <w:docPartBody>
        <w:p w:rsidR="002701DF" w:rsidRDefault="002701DF">
          <w:pPr>
            <w:pStyle w:val="1E22EA3BE899401796AA527949C68026"/>
          </w:pPr>
          <w:r>
            <w:t>123</w:t>
          </w:r>
        </w:p>
      </w:docPartBody>
    </w:docPart>
    <w:docPart>
      <w:docPartPr>
        <w:name w:val="EE84CE022E7941C4837D46C4EEC2B83B"/>
        <w:category>
          <w:name w:val="General"/>
          <w:gallery w:val="placeholder"/>
        </w:category>
        <w:types>
          <w:type w:val="bbPlcHdr"/>
        </w:types>
        <w:behaviors>
          <w:behavior w:val="content"/>
        </w:behaviors>
        <w:guid w:val="{B9C304DA-3527-430A-9F4E-0CA8F905154B}"/>
      </w:docPartPr>
      <w:docPartBody>
        <w:p w:rsidR="002701DF" w:rsidRDefault="002701DF">
          <w:pPr>
            <w:pStyle w:val="EE84CE022E7941C4837D46C4EEC2B83B"/>
          </w:pPr>
          <w:r>
            <w:t>123</w:t>
          </w:r>
        </w:p>
      </w:docPartBody>
    </w:docPart>
    <w:docPart>
      <w:docPartPr>
        <w:name w:val="A7547B42E8EF413DA6443E377B6A4051"/>
        <w:category>
          <w:name w:val="General"/>
          <w:gallery w:val="placeholder"/>
        </w:category>
        <w:types>
          <w:type w:val="bbPlcHdr"/>
        </w:types>
        <w:behaviors>
          <w:behavior w:val="content"/>
        </w:behaviors>
        <w:guid w:val="{B90CFA4A-0790-480E-9050-4FFB44EB0170}"/>
      </w:docPartPr>
      <w:docPartBody>
        <w:p w:rsidR="002701DF" w:rsidRDefault="002701DF">
          <w:pPr>
            <w:pStyle w:val="A7547B42E8EF413DA6443E377B6A4051"/>
          </w:pPr>
          <w:r>
            <w:t>123</w:t>
          </w:r>
        </w:p>
      </w:docPartBody>
    </w:docPart>
    <w:docPart>
      <w:docPartPr>
        <w:name w:val="1E7FDC70C91E433E96AFDD027DDD6103"/>
        <w:category>
          <w:name w:val="General"/>
          <w:gallery w:val="placeholder"/>
        </w:category>
        <w:types>
          <w:type w:val="bbPlcHdr"/>
        </w:types>
        <w:behaviors>
          <w:behavior w:val="content"/>
        </w:behaviors>
        <w:guid w:val="{9096635B-DC5C-4EE3-9590-3B1FD6389A69}"/>
      </w:docPartPr>
      <w:docPartBody>
        <w:p w:rsidR="002701DF" w:rsidRDefault="002701DF">
          <w:pPr>
            <w:pStyle w:val="1E7FDC70C91E433E96AFDD027DDD6103"/>
          </w:pPr>
          <w:r w:rsidRPr="576062CF">
            <w:t>Row Head</w:t>
          </w:r>
        </w:p>
      </w:docPartBody>
    </w:docPart>
    <w:docPart>
      <w:docPartPr>
        <w:name w:val="48BC1CD1121E40EEB00E515C9920FC8B"/>
        <w:category>
          <w:name w:val="General"/>
          <w:gallery w:val="placeholder"/>
        </w:category>
        <w:types>
          <w:type w:val="bbPlcHdr"/>
        </w:types>
        <w:behaviors>
          <w:behavior w:val="content"/>
        </w:behaviors>
        <w:guid w:val="{886A53A0-FA8F-48CE-9E3C-5E7A6CD7D27E}"/>
      </w:docPartPr>
      <w:docPartBody>
        <w:p w:rsidR="002701DF" w:rsidRDefault="002701DF">
          <w:pPr>
            <w:pStyle w:val="48BC1CD1121E40EEB00E515C9920FC8B"/>
          </w:pPr>
          <w:r>
            <w:t>456</w:t>
          </w:r>
        </w:p>
      </w:docPartBody>
    </w:docPart>
    <w:docPart>
      <w:docPartPr>
        <w:name w:val="755C2E36C3794D41B7C6405E0282A40F"/>
        <w:category>
          <w:name w:val="General"/>
          <w:gallery w:val="placeholder"/>
        </w:category>
        <w:types>
          <w:type w:val="bbPlcHdr"/>
        </w:types>
        <w:behaviors>
          <w:behavior w:val="content"/>
        </w:behaviors>
        <w:guid w:val="{E4D9DC73-D15B-4DE6-9ABC-7F27D5E186EF}"/>
      </w:docPartPr>
      <w:docPartBody>
        <w:p w:rsidR="002701DF" w:rsidRDefault="002701DF">
          <w:pPr>
            <w:pStyle w:val="755C2E36C3794D41B7C6405E0282A40F"/>
          </w:pPr>
          <w:r>
            <w:t>456</w:t>
          </w:r>
        </w:p>
      </w:docPartBody>
    </w:docPart>
    <w:docPart>
      <w:docPartPr>
        <w:name w:val="AD47CA8A5DEA4BB491D80BBD84B9050A"/>
        <w:category>
          <w:name w:val="General"/>
          <w:gallery w:val="placeholder"/>
        </w:category>
        <w:types>
          <w:type w:val="bbPlcHdr"/>
        </w:types>
        <w:behaviors>
          <w:behavior w:val="content"/>
        </w:behaviors>
        <w:guid w:val="{BFC6C717-163F-4E2D-844A-6102A9D6738D}"/>
      </w:docPartPr>
      <w:docPartBody>
        <w:p w:rsidR="002701DF" w:rsidRDefault="002701DF">
          <w:pPr>
            <w:pStyle w:val="AD47CA8A5DEA4BB491D80BBD84B9050A"/>
          </w:pPr>
          <w:r>
            <w:t>456</w:t>
          </w:r>
        </w:p>
      </w:docPartBody>
    </w:docPart>
    <w:docPart>
      <w:docPartPr>
        <w:name w:val="ADCED53A96A54B97B46032DD01FFC891"/>
        <w:category>
          <w:name w:val="General"/>
          <w:gallery w:val="placeholder"/>
        </w:category>
        <w:types>
          <w:type w:val="bbPlcHdr"/>
        </w:types>
        <w:behaviors>
          <w:behavior w:val="content"/>
        </w:behaviors>
        <w:guid w:val="{1C4EF68B-DBD8-4B52-90FC-15C8F3148E2A}"/>
      </w:docPartPr>
      <w:docPartBody>
        <w:p w:rsidR="002701DF" w:rsidRDefault="002701DF">
          <w:pPr>
            <w:pStyle w:val="ADCED53A96A54B97B46032DD01FFC891"/>
          </w:pPr>
          <w:r>
            <w:t>456</w:t>
          </w:r>
        </w:p>
      </w:docPartBody>
    </w:docPart>
    <w:docPart>
      <w:docPartPr>
        <w:name w:val="FA722467F2054408ABBC319B928E2D33"/>
        <w:category>
          <w:name w:val="General"/>
          <w:gallery w:val="placeholder"/>
        </w:category>
        <w:types>
          <w:type w:val="bbPlcHdr"/>
        </w:types>
        <w:behaviors>
          <w:behavior w:val="content"/>
        </w:behaviors>
        <w:guid w:val="{A7A6D975-0165-4FAB-B38F-D8075FC36133}"/>
      </w:docPartPr>
      <w:docPartBody>
        <w:p w:rsidR="002701DF" w:rsidRDefault="002701DF">
          <w:pPr>
            <w:pStyle w:val="FA722467F2054408ABBC319B928E2D33"/>
          </w:pPr>
          <w:r w:rsidRPr="576062CF">
            <w:t>Row Head</w:t>
          </w:r>
        </w:p>
      </w:docPartBody>
    </w:docPart>
    <w:docPart>
      <w:docPartPr>
        <w:name w:val="9B9C57C9BF5246F084C8F1D76E16EC84"/>
        <w:category>
          <w:name w:val="General"/>
          <w:gallery w:val="placeholder"/>
        </w:category>
        <w:types>
          <w:type w:val="bbPlcHdr"/>
        </w:types>
        <w:behaviors>
          <w:behavior w:val="content"/>
        </w:behaviors>
        <w:guid w:val="{08F52085-B717-4BF8-B438-1EEED61BDF52}"/>
      </w:docPartPr>
      <w:docPartBody>
        <w:p w:rsidR="002701DF" w:rsidRDefault="002701DF">
          <w:pPr>
            <w:pStyle w:val="9B9C57C9BF5246F084C8F1D76E16EC84"/>
          </w:pPr>
          <w:r>
            <w:t>789</w:t>
          </w:r>
        </w:p>
      </w:docPartBody>
    </w:docPart>
    <w:docPart>
      <w:docPartPr>
        <w:name w:val="1299AB92F4014D39ACCE81909FE13C0A"/>
        <w:category>
          <w:name w:val="General"/>
          <w:gallery w:val="placeholder"/>
        </w:category>
        <w:types>
          <w:type w:val="bbPlcHdr"/>
        </w:types>
        <w:behaviors>
          <w:behavior w:val="content"/>
        </w:behaviors>
        <w:guid w:val="{4BE27E11-7BA2-4592-9C72-20A2E1B5361A}"/>
      </w:docPartPr>
      <w:docPartBody>
        <w:p w:rsidR="002701DF" w:rsidRDefault="002701DF">
          <w:pPr>
            <w:pStyle w:val="1299AB92F4014D39ACCE81909FE13C0A"/>
          </w:pPr>
          <w:r>
            <w:t>789</w:t>
          </w:r>
        </w:p>
      </w:docPartBody>
    </w:docPart>
    <w:docPart>
      <w:docPartPr>
        <w:name w:val="2E47B462737B4831BCFC3B356A9362BB"/>
        <w:category>
          <w:name w:val="General"/>
          <w:gallery w:val="placeholder"/>
        </w:category>
        <w:types>
          <w:type w:val="bbPlcHdr"/>
        </w:types>
        <w:behaviors>
          <w:behavior w:val="content"/>
        </w:behaviors>
        <w:guid w:val="{5A0A68C3-3558-4A4F-8957-7EC4C742B7C7}"/>
      </w:docPartPr>
      <w:docPartBody>
        <w:p w:rsidR="002701DF" w:rsidRDefault="002701DF">
          <w:pPr>
            <w:pStyle w:val="2E47B462737B4831BCFC3B356A9362BB"/>
          </w:pPr>
          <w:r>
            <w:t>789</w:t>
          </w:r>
        </w:p>
      </w:docPartBody>
    </w:docPart>
    <w:docPart>
      <w:docPartPr>
        <w:name w:val="143CF9043F9E4CB99EDF139AD6C703B4"/>
        <w:category>
          <w:name w:val="General"/>
          <w:gallery w:val="placeholder"/>
        </w:category>
        <w:types>
          <w:type w:val="bbPlcHdr"/>
        </w:types>
        <w:behaviors>
          <w:behavior w:val="content"/>
        </w:behaviors>
        <w:guid w:val="{B1C5A46F-F74B-48EF-9AA9-0FFF2B9BACC2}"/>
      </w:docPartPr>
      <w:docPartBody>
        <w:p w:rsidR="002701DF" w:rsidRDefault="002701DF">
          <w:pPr>
            <w:pStyle w:val="143CF9043F9E4CB99EDF139AD6C703B4"/>
          </w:pPr>
          <w:r>
            <w:t>789</w:t>
          </w:r>
        </w:p>
      </w:docPartBody>
    </w:docPart>
    <w:docPart>
      <w:docPartPr>
        <w:name w:val="808C2D582C5844C3BA2493581C6BD437"/>
        <w:category>
          <w:name w:val="General"/>
          <w:gallery w:val="placeholder"/>
        </w:category>
        <w:types>
          <w:type w:val="bbPlcHdr"/>
        </w:types>
        <w:behaviors>
          <w:behavior w:val="content"/>
        </w:behaviors>
        <w:guid w:val="{84702C51-0816-4775-80BD-75CA129DE79B}"/>
      </w:docPartPr>
      <w:docPartBody>
        <w:p w:rsidR="002701DF" w:rsidRDefault="002701DF">
          <w:pPr>
            <w:pStyle w:val="808C2D582C5844C3BA2493581C6BD437"/>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BF74DE032C574543B1D2434344171E5A"/>
        <w:category>
          <w:name w:val="General"/>
          <w:gallery w:val="placeholder"/>
        </w:category>
        <w:types>
          <w:type w:val="bbPlcHdr"/>
        </w:types>
        <w:behaviors>
          <w:behavior w:val="content"/>
        </w:behaviors>
        <w:guid w:val="{51EF1F0A-F169-4653-8834-B88F497BFC40}"/>
      </w:docPartPr>
      <w:docPartBody>
        <w:p w:rsidR="002701DF" w:rsidRDefault="002701DF">
          <w:pPr>
            <w:pStyle w:val="BF74DE032C574543B1D2434344171E5A"/>
          </w:pPr>
          <w:r w:rsidRPr="00DF3215">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Pr="00DF3215">
            <w:rPr>
              <w:rStyle w:val="Strong"/>
            </w:rPr>
            <w:t>Table/Figure</w:t>
          </w:r>
          <w:r w:rsidRPr="00DF3215">
            <w:t xml:space="preserve"> style, available on the </w:t>
          </w:r>
          <w:r w:rsidRPr="00DF3215">
            <w:rPr>
              <w:rStyle w:val="Strong"/>
            </w:rPr>
            <w:t>Home</w:t>
          </w:r>
          <w:r w:rsidRPr="00DF3215">
            <w:t xml:space="preserve"> tab, in the </w:t>
          </w:r>
          <w:r w:rsidRPr="00DF3215">
            <w:rPr>
              <w:rStyle w:val="Strong"/>
            </w:rPr>
            <w:t>Styles</w:t>
          </w:r>
          <w:r w:rsidRPr="00DF3215">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Pr="00DF3215">
            <w:rPr>
              <w:rStyle w:val="Strong"/>
            </w:rPr>
            <w:t>Insert</w:t>
          </w:r>
          <w:r w:rsidRPr="00DF3215">
            <w:t xml:space="preserve"> tab, click </w:t>
          </w:r>
          <w:r w:rsidRPr="00DF3215">
            <w:rPr>
              <w:rStyle w:val="Strong"/>
            </w:rPr>
            <w:t>Table</w:t>
          </w:r>
          <w:r w:rsidRPr="00DF3215">
            <w:t>.</w:t>
          </w:r>
        </w:p>
      </w:docPartBody>
    </w:docPart>
    <w:docPart>
      <w:docPartPr>
        <w:name w:val="6D5763B0DC554148B7EA940C2985C027"/>
        <w:category>
          <w:name w:val="General"/>
          <w:gallery w:val="placeholder"/>
        </w:category>
        <w:types>
          <w:type w:val="bbPlcHdr"/>
        </w:types>
        <w:behaviors>
          <w:behavior w:val="content"/>
        </w:behaviors>
        <w:guid w:val="{EC0A3FBF-C6D2-4076-A47B-D2596E731626}"/>
      </w:docPartPr>
      <w:docPartBody>
        <w:p w:rsidR="002701DF" w:rsidRDefault="002701DF">
          <w:pPr>
            <w:pStyle w:val="6D5763B0DC554148B7EA940C2985C027"/>
          </w:pPr>
          <w:r w:rsidRPr="00B5233A">
            <w:t>Figures Title</w:t>
          </w:r>
        </w:p>
      </w:docPartBody>
    </w:docPart>
    <w:docPart>
      <w:docPartPr>
        <w:name w:val="DCA52FE0E3A1443EAEAA3123B2326F25"/>
        <w:category>
          <w:name w:val="General"/>
          <w:gallery w:val="placeholder"/>
        </w:category>
        <w:types>
          <w:type w:val="bbPlcHdr"/>
        </w:types>
        <w:behaviors>
          <w:behavior w:val="content"/>
        </w:behaviors>
        <w:guid w:val="{B90F0F16-B5FD-47C5-AB07-4C7BDCD4B23B}"/>
      </w:docPartPr>
      <w:docPartBody>
        <w:p w:rsidR="002701DF" w:rsidRDefault="002701DF">
          <w:pPr>
            <w:pStyle w:val="DCA52FE0E3A1443EAEAA3123B2326F25"/>
          </w:pPr>
          <w:r w:rsidRPr="00530EF3">
            <w:rPr>
              <w:b/>
            </w:rPr>
            <w:t>Figure 1.</w:t>
          </w:r>
        </w:p>
      </w:docPartBody>
    </w:docPart>
    <w:docPart>
      <w:docPartPr>
        <w:name w:val="249286BB85414419A8C7D445C299F54C"/>
        <w:category>
          <w:name w:val="General"/>
          <w:gallery w:val="placeholder"/>
        </w:category>
        <w:types>
          <w:type w:val="bbPlcHdr"/>
        </w:types>
        <w:behaviors>
          <w:behavior w:val="content"/>
        </w:behaviors>
        <w:guid w:val="{F9E67585-2CE0-4C3E-80F6-1B5516EA9C4C}"/>
      </w:docPartPr>
      <w:docPartBody>
        <w:p w:rsidR="002701DF" w:rsidRDefault="002701DF">
          <w:pPr>
            <w:pStyle w:val="249286BB85414419A8C7D445C299F54C"/>
          </w:pPr>
          <w:r w:rsidRPr="00530EF3">
            <w:rPr>
              <w:i/>
              <w:iCs/>
            </w:rPr>
            <w:t>Include all figures in their own section, following references, footnotes, and tables. Include a numbered caption for each figure. Use the Table/Figure style for easy spacing between figure and caption.</w:t>
          </w:r>
        </w:p>
      </w:docPartBody>
    </w:docPart>
    <w:docPart>
      <w:docPartPr>
        <w:name w:val="ED9A1FD489A44E19A6C1B8B8E02884EB"/>
        <w:category>
          <w:name w:val="General"/>
          <w:gallery w:val="placeholder"/>
        </w:category>
        <w:types>
          <w:type w:val="bbPlcHdr"/>
        </w:types>
        <w:behaviors>
          <w:behavior w:val="content"/>
        </w:behaviors>
        <w:guid w:val="{A82CCE43-20C7-4906-B453-40E37EDBB1C0}"/>
      </w:docPartPr>
      <w:docPartBody>
        <w:p w:rsidR="002701DF" w:rsidRDefault="002701DF">
          <w:pPr>
            <w:pStyle w:val="ED9A1FD489A44E19A6C1B8B8E02884EB"/>
          </w:pPr>
          <w:r w:rsidRPr="0F5677D9">
            <w:rPr>
              <w:i/>
              <w:iCs/>
            </w:rPr>
            <w:t xml:space="preserve">For additional information on APA Style formatting, please consult the </w:t>
          </w:r>
          <w:hyperlink r:id="rId4">
            <w:r w:rsidRPr="0F5677D9">
              <w:rPr>
                <w:rStyle w:val="Hyperlink"/>
              </w:rPr>
              <w:t>APA Style Manual, 7th Edition</w:t>
            </w:r>
          </w:hyperlink>
          <w:r w:rsidRPr="0F5677D9">
            <w:rPr>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rdia New">
    <w:panose1 w:val="020B0304020202020204"/>
    <w:charset w:val="00"/>
    <w:family w:val="swiss"/>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1DF"/>
    <w:rsid w:val="002701DF"/>
    <w:rsid w:val="00EC580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lang w:bidi="ar-SA"/>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lang w:bidi="ar-SA"/>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lang w:bidi="ar-SA"/>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3404B83B1C3496182CDD68982957A9A">
    <w:name w:val="83404B83B1C3496182CDD68982957A9A"/>
  </w:style>
  <w:style w:type="paragraph" w:customStyle="1" w:styleId="F947D88074034152ADD36EFDF443503D">
    <w:name w:val="F947D88074034152ADD36EFDF443503D"/>
  </w:style>
  <w:style w:type="paragraph" w:customStyle="1" w:styleId="131DAD7942D8421380DB90741435A3A4">
    <w:name w:val="131DAD7942D8421380DB90741435A3A4"/>
  </w:style>
  <w:style w:type="paragraph" w:customStyle="1" w:styleId="41CEAA87467D46BBA1C5CBE1C33BDC01">
    <w:name w:val="41CEAA87467D46BBA1C5CBE1C33BDC01"/>
  </w:style>
  <w:style w:type="paragraph" w:customStyle="1" w:styleId="CD125E19AB824287BADD0155C20833E0">
    <w:name w:val="CD125E19AB824287BADD0155C20833E0"/>
  </w:style>
  <w:style w:type="paragraph" w:customStyle="1" w:styleId="95B6E2F4F06D41779B1C64D46AFD59F1">
    <w:name w:val="95B6E2F4F06D41779B1C64D46AFD59F1"/>
  </w:style>
  <w:style w:type="paragraph" w:customStyle="1" w:styleId="DED9614ACD7B487581DE0AB7B14C1EF7">
    <w:name w:val="DED9614ACD7B487581DE0AB7B14C1EF7"/>
  </w:style>
  <w:style w:type="paragraph" w:customStyle="1" w:styleId="645F5DDA30A54A7AB7051A369E9A9F73">
    <w:name w:val="645F5DDA30A54A7AB7051A369E9A9F73"/>
  </w:style>
  <w:style w:type="paragraph" w:customStyle="1" w:styleId="A4684140D1C04EBBABA8C908B5A8D316">
    <w:name w:val="A4684140D1C04EBBABA8C908B5A8D316"/>
  </w:style>
  <w:style w:type="paragraph" w:customStyle="1" w:styleId="6A28C414E81E48C89B84DBF965A47327">
    <w:name w:val="6A28C414E81E48C89B84DBF965A47327"/>
  </w:style>
  <w:style w:type="character" w:styleId="Strong">
    <w:name w:val="Strong"/>
    <w:basedOn w:val="DefaultParagraphFont"/>
    <w:uiPriority w:val="22"/>
    <w:qFormat/>
    <w:rPr>
      <w:b/>
      <w:bCs/>
    </w:rPr>
  </w:style>
  <w:style w:type="paragraph" w:customStyle="1" w:styleId="1F16E9EB077C4729947C8989C5F1BD2C">
    <w:name w:val="1F16E9EB077C4729947C8989C5F1BD2C"/>
  </w:style>
  <w:style w:type="character" w:styleId="Emphasis">
    <w:name w:val="Emphasis"/>
    <w:basedOn w:val="DefaultParagraphFont"/>
    <w:uiPriority w:val="20"/>
    <w:qFormat/>
    <w:rPr>
      <w:i/>
      <w:iCs/>
    </w:rPr>
  </w:style>
  <w:style w:type="paragraph" w:customStyle="1" w:styleId="71E5A8B7A2D9489595064DF096F9BF13">
    <w:name w:val="71E5A8B7A2D9489595064DF096F9BF13"/>
  </w:style>
  <w:style w:type="paragraph" w:customStyle="1" w:styleId="8F4A3974A9DE423C89B357CD548AA943">
    <w:name w:val="8F4A3974A9DE423C89B357CD548AA943"/>
  </w:style>
  <w:style w:type="paragraph" w:customStyle="1" w:styleId="2CB96E2C51C048B7B7F94C077485F687">
    <w:name w:val="2CB96E2C51C048B7B7F94C077485F687"/>
  </w:style>
  <w:style w:type="paragraph" w:customStyle="1" w:styleId="1176CA0F887A4A26919C67638346AEBC">
    <w:name w:val="1176CA0F887A4A26919C67638346AEBC"/>
  </w:style>
  <w:style w:type="character" w:customStyle="1" w:styleId="Heading1Char">
    <w:name w:val="Heading 1 Char"/>
    <w:basedOn w:val="DefaultParagraphFont"/>
    <w:link w:val="Heading1"/>
    <w:uiPriority w:val="9"/>
    <w:rPr>
      <w:rFonts w:eastAsiaTheme="minorHAnsi"/>
      <w:b/>
      <w:bCs/>
      <w:kern w:val="0"/>
      <w:sz w:val="22"/>
      <w:szCs w:val="22"/>
      <w:lang w:bidi="ar-SA"/>
      <w14:ligatures w14:val="none"/>
    </w:rPr>
  </w:style>
  <w:style w:type="paragraph" w:customStyle="1" w:styleId="32F5AC82C5F2481B95EA0FC1225E8872">
    <w:name w:val="32F5AC82C5F2481B95EA0FC1225E8872"/>
  </w:style>
  <w:style w:type="paragraph" w:customStyle="1" w:styleId="624442CB47E24969B4C188563FACF0BE">
    <w:name w:val="624442CB47E24969B4C188563FACF0BE"/>
  </w:style>
  <w:style w:type="paragraph" w:customStyle="1" w:styleId="594C91ACD412405B8BEF926198E23053">
    <w:name w:val="594C91ACD412405B8BEF926198E23053"/>
  </w:style>
  <w:style w:type="paragraph" w:customStyle="1" w:styleId="A995E48844774376A660FFBE819C2A36">
    <w:name w:val="A995E48844774376A660FFBE819C2A36"/>
  </w:style>
  <w:style w:type="character" w:customStyle="1" w:styleId="Heading3Char">
    <w:name w:val="Heading 3 Char"/>
    <w:basedOn w:val="DefaultParagraphFont"/>
    <w:link w:val="Heading3"/>
    <w:uiPriority w:val="9"/>
    <w:rPr>
      <w:rFonts w:eastAsiaTheme="minorHAnsi"/>
      <w:b/>
      <w:bCs/>
      <w:i/>
      <w:iCs/>
      <w:kern w:val="0"/>
      <w:sz w:val="22"/>
      <w:szCs w:val="22"/>
      <w:lang w:bidi="ar-SA"/>
      <w14:ligatures w14:val="none"/>
    </w:rPr>
  </w:style>
  <w:style w:type="paragraph" w:customStyle="1" w:styleId="276FF0B5DEB74284B8906635BD241665">
    <w:name w:val="276FF0B5DEB74284B8906635BD241665"/>
  </w:style>
  <w:style w:type="paragraph" w:customStyle="1" w:styleId="B3417F21CC68485BB41D4B51D61C68D5">
    <w:name w:val="B3417F21CC68485BB41D4B51D61C68D5"/>
  </w:style>
  <w:style w:type="character" w:customStyle="1" w:styleId="Heading4Char">
    <w:name w:val="Heading 4 Char"/>
    <w:basedOn w:val="DefaultParagraphFont"/>
    <w:link w:val="Heading4"/>
    <w:uiPriority w:val="9"/>
    <w:rPr>
      <w:rFonts w:eastAsiaTheme="minorHAnsi"/>
      <w:b/>
      <w:bCs/>
      <w:kern w:val="0"/>
      <w:sz w:val="22"/>
      <w:szCs w:val="22"/>
      <w:lang w:bidi="ar-SA"/>
      <w14:ligatures w14:val="none"/>
    </w:rPr>
  </w:style>
  <w:style w:type="paragraph" w:customStyle="1" w:styleId="1461434713C0428981AA2AFE048D139F">
    <w:name w:val="1461434713C0428981AA2AFE048D139F"/>
  </w:style>
  <w:style w:type="paragraph" w:customStyle="1" w:styleId="998E978428004339B1A74FFBFECC4B94">
    <w:name w:val="998E978428004339B1A74FFBFECC4B94"/>
  </w:style>
  <w:style w:type="paragraph" w:customStyle="1" w:styleId="FE3849F5CCD84298B66F94AF7A261409">
    <w:name w:val="FE3849F5CCD84298B66F94AF7A261409"/>
  </w:style>
  <w:style w:type="paragraph" w:customStyle="1" w:styleId="98784717C332462D998AFCB3A3DFFFDF">
    <w:name w:val="98784717C332462D998AFCB3A3DFFFDF"/>
  </w:style>
  <w:style w:type="character" w:customStyle="1" w:styleId="Heading5Char">
    <w:name w:val="Heading 5 Char"/>
    <w:basedOn w:val="DefaultParagraphFont"/>
    <w:link w:val="Heading5"/>
    <w:uiPriority w:val="9"/>
    <w:rPr>
      <w:rFonts w:eastAsiaTheme="minorHAnsi"/>
      <w:b/>
      <w:bCs/>
      <w:i/>
      <w:iCs/>
      <w:kern w:val="0"/>
      <w:sz w:val="22"/>
      <w:szCs w:val="22"/>
      <w:lang w:bidi="ar-SA"/>
      <w14:ligatures w14:val="none"/>
    </w:rPr>
  </w:style>
  <w:style w:type="paragraph" w:customStyle="1" w:styleId="DD205A242B944727B66C74864BF54CE4">
    <w:name w:val="DD205A242B944727B66C74864BF54CE4"/>
  </w:style>
  <w:style w:type="paragraph" w:customStyle="1" w:styleId="B519F2AC2916418F80CE0D5D367F6498">
    <w:name w:val="B519F2AC2916418F80CE0D5D367F6498"/>
  </w:style>
  <w:style w:type="paragraph" w:customStyle="1" w:styleId="FB6D132285D24FF4B018C074647A9491">
    <w:name w:val="FB6D132285D24FF4B018C074647A9491"/>
  </w:style>
  <w:style w:type="paragraph" w:customStyle="1" w:styleId="571813B333BD48AD818F3BE9CD15B62C">
    <w:name w:val="571813B333BD48AD818F3BE9CD15B62C"/>
  </w:style>
  <w:style w:type="paragraph" w:customStyle="1" w:styleId="5DF07E94BDA242508725090139C289B1">
    <w:name w:val="5DF07E94BDA242508725090139C289B1"/>
  </w:style>
  <w:style w:type="paragraph" w:customStyle="1" w:styleId="9E1840A15D9540DAAC5FB4F1403841D1">
    <w:name w:val="9E1840A15D9540DAAC5FB4F1403841D1"/>
  </w:style>
  <w:style w:type="paragraph" w:customStyle="1" w:styleId="F95EC00E462A4D569225C7E1A6F62272">
    <w:name w:val="F95EC00E462A4D569225C7E1A6F62272"/>
  </w:style>
  <w:style w:type="paragraph" w:customStyle="1" w:styleId="4474D416280F40F889E9EED276EC71E1">
    <w:name w:val="4474D416280F40F889E9EED276EC71E1"/>
  </w:style>
  <w:style w:type="paragraph" w:customStyle="1" w:styleId="95470E4992C3436CAEA0D729FC9EFA4E">
    <w:name w:val="95470E4992C3436CAEA0D729FC9EFA4E"/>
  </w:style>
  <w:style w:type="paragraph" w:customStyle="1" w:styleId="C32A23DD0DD04BEAA51EC2C6F432F66D">
    <w:name w:val="C32A23DD0DD04BEAA51EC2C6F432F66D"/>
  </w:style>
  <w:style w:type="paragraph" w:customStyle="1" w:styleId="552A9284140D4DC6BBA8A0EC9BAB430B">
    <w:name w:val="552A9284140D4DC6BBA8A0EC9BAB430B"/>
  </w:style>
  <w:style w:type="paragraph" w:customStyle="1" w:styleId="3D2AB227721D4F04B930E3778701E6D6">
    <w:name w:val="3D2AB227721D4F04B930E3778701E6D6"/>
  </w:style>
  <w:style w:type="paragraph" w:customStyle="1" w:styleId="90B3C24839894FC2A73345A2D38AAA41">
    <w:name w:val="90B3C24839894FC2A73345A2D38AAA41"/>
  </w:style>
  <w:style w:type="paragraph" w:customStyle="1" w:styleId="22CB21B6CDF64144A7DEAB996F8D7C2F">
    <w:name w:val="22CB21B6CDF64144A7DEAB996F8D7C2F"/>
  </w:style>
  <w:style w:type="paragraph" w:customStyle="1" w:styleId="8A3420A9487246B788A98A8F5080552F">
    <w:name w:val="8A3420A9487246B788A98A8F5080552F"/>
  </w:style>
  <w:style w:type="paragraph" w:customStyle="1" w:styleId="EC925BDC84004886A504F754D0B506D9">
    <w:name w:val="EC925BDC84004886A504F754D0B506D9"/>
  </w:style>
  <w:style w:type="paragraph" w:customStyle="1" w:styleId="9478A823CE6048D5BA807C98D387E7FA">
    <w:name w:val="9478A823CE6048D5BA807C98D387E7FA"/>
  </w:style>
  <w:style w:type="paragraph" w:customStyle="1" w:styleId="A04E3692100A4A9A987E8A6281CD5726">
    <w:name w:val="A04E3692100A4A9A987E8A6281CD5726"/>
  </w:style>
  <w:style w:type="paragraph" w:customStyle="1" w:styleId="C399E17A793E44CA9D76AF301B268127">
    <w:name w:val="C399E17A793E44CA9D76AF301B268127"/>
  </w:style>
  <w:style w:type="paragraph" w:customStyle="1" w:styleId="4C54B38887844088895379BCCF919384">
    <w:name w:val="4C54B38887844088895379BCCF919384"/>
  </w:style>
  <w:style w:type="paragraph" w:customStyle="1" w:styleId="382828B4C10B4E29AE200F2FE966913F">
    <w:name w:val="382828B4C10B4E29AE200F2FE966913F"/>
  </w:style>
  <w:style w:type="paragraph" w:customStyle="1" w:styleId="9E20EE856C2C437494F6BE3EDCCD9DF9">
    <w:name w:val="9E20EE856C2C437494F6BE3EDCCD9DF9"/>
  </w:style>
  <w:style w:type="paragraph" w:customStyle="1" w:styleId="A7DFE037BB2C4E06BED9C0D8CDD366B9">
    <w:name w:val="A7DFE037BB2C4E06BED9C0D8CDD366B9"/>
  </w:style>
  <w:style w:type="paragraph" w:customStyle="1" w:styleId="31D33E6FB7074DFEA93A2D36CEA46D5B">
    <w:name w:val="31D33E6FB7074DFEA93A2D36CEA46D5B"/>
  </w:style>
  <w:style w:type="paragraph" w:customStyle="1" w:styleId="58AECB9D22034A6080C92DFFDB59C57D">
    <w:name w:val="58AECB9D22034A6080C92DFFDB59C57D"/>
  </w:style>
  <w:style w:type="paragraph" w:customStyle="1" w:styleId="4D123B5BD8A944ACAD00C15D79E2D7CD">
    <w:name w:val="4D123B5BD8A944ACAD00C15D79E2D7CD"/>
  </w:style>
  <w:style w:type="paragraph" w:customStyle="1" w:styleId="4339B1A9FE834A848479F65005C769A5">
    <w:name w:val="4339B1A9FE834A848479F65005C769A5"/>
  </w:style>
  <w:style w:type="paragraph" w:customStyle="1" w:styleId="00D032611AEE401A83D9972B0B610A9F">
    <w:name w:val="00D032611AEE401A83D9972B0B610A9F"/>
  </w:style>
  <w:style w:type="paragraph" w:customStyle="1" w:styleId="2A4E26B05AA8444682B14369E9CC6322">
    <w:name w:val="2A4E26B05AA8444682B14369E9CC6322"/>
  </w:style>
  <w:style w:type="paragraph" w:customStyle="1" w:styleId="83ABF21E48FF42879C6FF34489D0F033">
    <w:name w:val="83ABF21E48FF42879C6FF34489D0F033"/>
  </w:style>
  <w:style w:type="paragraph" w:customStyle="1" w:styleId="4B52D24B14CD420FA0D6F93D17283DC1">
    <w:name w:val="4B52D24B14CD420FA0D6F93D17283DC1"/>
  </w:style>
  <w:style w:type="paragraph" w:customStyle="1" w:styleId="523312FCD8E449C9A76CCAA7B4DF641C">
    <w:name w:val="523312FCD8E449C9A76CCAA7B4DF641C"/>
  </w:style>
  <w:style w:type="paragraph" w:customStyle="1" w:styleId="CE6D04B548444E039560A397D87F0E54">
    <w:name w:val="CE6D04B548444E039560A397D87F0E54"/>
  </w:style>
  <w:style w:type="paragraph" w:customStyle="1" w:styleId="A4E0762F6B0C41B188F0A96C939E07EA">
    <w:name w:val="A4E0762F6B0C41B188F0A96C939E07EA"/>
  </w:style>
  <w:style w:type="paragraph" w:customStyle="1" w:styleId="94DF3CA3F1A9430591BC56AE2B08332C">
    <w:name w:val="94DF3CA3F1A9430591BC56AE2B08332C"/>
  </w:style>
  <w:style w:type="paragraph" w:customStyle="1" w:styleId="EFF9B270C0BC45DB8BD9630E0CC41AC2">
    <w:name w:val="EFF9B270C0BC45DB8BD9630E0CC41AC2"/>
  </w:style>
  <w:style w:type="paragraph" w:customStyle="1" w:styleId="5D6B142C613A418485126F6DD99A9A7F">
    <w:name w:val="5D6B142C613A418485126F6DD99A9A7F"/>
  </w:style>
  <w:style w:type="paragraph" w:customStyle="1" w:styleId="0D04CD93571F42D1881AB00A3470E21E">
    <w:name w:val="0D04CD93571F42D1881AB00A3470E21E"/>
  </w:style>
  <w:style w:type="paragraph" w:customStyle="1" w:styleId="8031EC7823384520A7414347EB7DFD5B">
    <w:name w:val="8031EC7823384520A7414347EB7DFD5B"/>
  </w:style>
  <w:style w:type="paragraph" w:customStyle="1" w:styleId="7CA53220C9854EFB98F8402154066E0E">
    <w:name w:val="7CA53220C9854EFB98F8402154066E0E"/>
  </w:style>
  <w:style w:type="paragraph" w:customStyle="1" w:styleId="4B2E609121204FD6865835178894A469">
    <w:name w:val="4B2E609121204FD6865835178894A469"/>
  </w:style>
  <w:style w:type="paragraph" w:customStyle="1" w:styleId="95AA529112694C32AEBEEF4F20040ACD">
    <w:name w:val="95AA529112694C32AEBEEF4F20040ACD"/>
  </w:style>
  <w:style w:type="paragraph" w:customStyle="1" w:styleId="4434783C0EA2498191E115396B0F80B7">
    <w:name w:val="4434783C0EA2498191E115396B0F80B7"/>
  </w:style>
  <w:style w:type="paragraph" w:customStyle="1" w:styleId="269D84B2DC3540F3A8873120948CC192">
    <w:name w:val="269D84B2DC3540F3A8873120948CC192"/>
  </w:style>
  <w:style w:type="paragraph" w:customStyle="1" w:styleId="7A6375B7ABE7487F98A1482FE389FC28">
    <w:name w:val="7A6375B7ABE7487F98A1482FE389FC28"/>
  </w:style>
  <w:style w:type="paragraph" w:customStyle="1" w:styleId="1E22EA3BE899401796AA527949C68026">
    <w:name w:val="1E22EA3BE899401796AA527949C68026"/>
  </w:style>
  <w:style w:type="paragraph" w:customStyle="1" w:styleId="EE84CE022E7941C4837D46C4EEC2B83B">
    <w:name w:val="EE84CE022E7941C4837D46C4EEC2B83B"/>
  </w:style>
  <w:style w:type="paragraph" w:customStyle="1" w:styleId="A7547B42E8EF413DA6443E377B6A4051">
    <w:name w:val="A7547B42E8EF413DA6443E377B6A4051"/>
  </w:style>
  <w:style w:type="paragraph" w:customStyle="1" w:styleId="1E7FDC70C91E433E96AFDD027DDD6103">
    <w:name w:val="1E7FDC70C91E433E96AFDD027DDD6103"/>
  </w:style>
  <w:style w:type="paragraph" w:customStyle="1" w:styleId="48BC1CD1121E40EEB00E515C9920FC8B">
    <w:name w:val="48BC1CD1121E40EEB00E515C9920FC8B"/>
  </w:style>
  <w:style w:type="paragraph" w:customStyle="1" w:styleId="755C2E36C3794D41B7C6405E0282A40F">
    <w:name w:val="755C2E36C3794D41B7C6405E0282A40F"/>
  </w:style>
  <w:style w:type="paragraph" w:customStyle="1" w:styleId="AD47CA8A5DEA4BB491D80BBD84B9050A">
    <w:name w:val="AD47CA8A5DEA4BB491D80BBD84B9050A"/>
  </w:style>
  <w:style w:type="paragraph" w:customStyle="1" w:styleId="ADCED53A96A54B97B46032DD01FFC891">
    <w:name w:val="ADCED53A96A54B97B46032DD01FFC891"/>
  </w:style>
  <w:style w:type="paragraph" w:customStyle="1" w:styleId="FA722467F2054408ABBC319B928E2D33">
    <w:name w:val="FA722467F2054408ABBC319B928E2D33"/>
  </w:style>
  <w:style w:type="paragraph" w:customStyle="1" w:styleId="9B9C57C9BF5246F084C8F1D76E16EC84">
    <w:name w:val="9B9C57C9BF5246F084C8F1D76E16EC84"/>
  </w:style>
  <w:style w:type="paragraph" w:customStyle="1" w:styleId="1299AB92F4014D39ACCE81909FE13C0A">
    <w:name w:val="1299AB92F4014D39ACCE81909FE13C0A"/>
  </w:style>
  <w:style w:type="paragraph" w:customStyle="1" w:styleId="2E47B462737B4831BCFC3B356A9362BB">
    <w:name w:val="2E47B462737B4831BCFC3B356A9362BB"/>
  </w:style>
  <w:style w:type="paragraph" w:customStyle="1" w:styleId="143CF9043F9E4CB99EDF139AD6C703B4">
    <w:name w:val="143CF9043F9E4CB99EDF139AD6C703B4"/>
  </w:style>
  <w:style w:type="paragraph" w:customStyle="1" w:styleId="808C2D582C5844C3BA2493581C6BD437">
    <w:name w:val="808C2D582C5844C3BA2493581C6BD437"/>
  </w:style>
  <w:style w:type="paragraph" w:customStyle="1" w:styleId="BF74DE032C574543B1D2434344171E5A">
    <w:name w:val="BF74DE032C574543B1D2434344171E5A"/>
  </w:style>
  <w:style w:type="paragraph" w:customStyle="1" w:styleId="6D5763B0DC554148B7EA940C2985C027">
    <w:name w:val="6D5763B0DC554148B7EA940C2985C027"/>
  </w:style>
  <w:style w:type="paragraph" w:customStyle="1" w:styleId="DCA52FE0E3A1443EAEAA3123B2326F25">
    <w:name w:val="DCA52FE0E3A1443EAEAA3123B2326F25"/>
  </w:style>
  <w:style w:type="paragraph" w:customStyle="1" w:styleId="249286BB85414419A8C7D445C299F54C">
    <w:name w:val="249286BB85414419A8C7D445C299F54C"/>
  </w:style>
  <w:style w:type="character" w:styleId="Hyperlink">
    <w:name w:val="Hyperlink"/>
    <w:basedOn w:val="DefaultParagraphFont"/>
    <w:uiPriority w:val="99"/>
    <w:unhideWhenUsed/>
    <w:rPr>
      <w:color w:val="467886" w:themeColor="hyperlink"/>
      <w:u w:val="single"/>
    </w:rPr>
  </w:style>
  <w:style w:type="paragraph" w:customStyle="1" w:styleId="ED9A1FD489A44E19A6C1B8B8E02884EB">
    <w:name w:val="ED9A1FD489A44E19A6C1B8B8E02884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{4CE444CA-3A44-4CB7-B8D1-859B8FAF59D1}TF795a8be7-09f1-4a99-b0d5-9ceb1acfb335f93d958e_win32-29f8f7c68765.dotx</Template>
  <TotalTime>2</TotalTime>
  <Pages>7</Pages>
  <Words>1083</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7243</CharactersWithSpaces>
  <SharedDoc>false</SharedDoc>
  <HLinks>
    <vt:vector size="6" baseType="variant">
      <vt:variant>
        <vt:i4>1507328</vt:i4>
      </vt:variant>
      <vt:variant>
        <vt:i4>0</vt:i4>
      </vt:variant>
      <vt:variant>
        <vt:i4>0</vt:i4>
      </vt:variant>
      <vt:variant>
        <vt:i4>5</vt:i4>
      </vt:variant>
      <vt:variant>
        <vt:lpwstr>https://apastyle.apa.org/style-grammar-guidelines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Theeratchai Prompradit</cp:lastModifiedBy>
  <cp:revision>2</cp:revision>
  <dcterms:created xsi:type="dcterms:W3CDTF">2026-03-07T08:30:00Z</dcterms:created>
  <dcterms:modified xsi:type="dcterms:W3CDTF">2026-03-07T08:30:00Z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